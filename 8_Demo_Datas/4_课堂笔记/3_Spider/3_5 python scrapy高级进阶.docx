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1403" w:rsidRDefault="000751B2" w:rsidP="00FB31B9">
      <w:pPr>
        <w:pStyle w:val="1"/>
        <w:spacing w:before="0" w:beforeAutospacing="0" w:after="0" w:afterAutospacing="0"/>
      </w:pPr>
      <w:r>
        <w:rPr>
          <w:rFonts w:hint="eastAsia"/>
        </w:rPr>
        <w:t>第五</w:t>
      </w:r>
      <w:r w:rsidR="002D488D">
        <w:rPr>
          <w:rFonts w:hint="eastAsia"/>
        </w:rPr>
        <w:t>章  pythonscrapy高级进阶</w:t>
      </w:r>
    </w:p>
    <w:p w:rsidR="00C91403" w:rsidRPr="008A75B8" w:rsidRDefault="008A75B8" w:rsidP="00FB31B9">
      <w:pPr>
        <w:ind w:firstLineChars="0" w:firstLine="0"/>
        <w:rPr>
          <w:sz w:val="28"/>
          <w:szCs w:val="28"/>
        </w:rPr>
      </w:pPr>
      <w:r w:rsidRPr="008A75B8">
        <w:rPr>
          <w:rFonts w:hint="eastAsia"/>
          <w:sz w:val="28"/>
          <w:szCs w:val="28"/>
        </w:rPr>
        <w:t>本节</w:t>
      </w:r>
      <w:r w:rsidR="002D488D" w:rsidRPr="008A75B8">
        <w:rPr>
          <w:rFonts w:hint="eastAsia"/>
          <w:sz w:val="28"/>
          <w:szCs w:val="28"/>
        </w:rPr>
        <w:t>所讲内容：</w:t>
      </w:r>
    </w:p>
    <w:p w:rsidR="00C91403" w:rsidRDefault="008A75B8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0751B2">
        <w:rPr>
          <w:rFonts w:hAnsi="微软雅黑" w:cs="宋体" w:hint="eastAsia"/>
          <w:kern w:val="0"/>
          <w:szCs w:val="18"/>
        </w:rPr>
        <w:t>5</w:t>
      </w:r>
      <w:r w:rsidR="002D488D">
        <w:rPr>
          <w:rFonts w:hAnsi="微软雅黑" w:cs="宋体" w:hint="eastAsia"/>
          <w:kern w:val="0"/>
          <w:szCs w:val="18"/>
        </w:rPr>
        <w:t>.1  Scrapy response响应</w:t>
      </w:r>
      <w:r w:rsidR="002D488D">
        <w:rPr>
          <w:rFonts w:hAnsi="微软雅黑" w:cs="宋体"/>
          <w:kern w:val="0"/>
          <w:szCs w:val="18"/>
        </w:rPr>
        <w:t>介绍</w:t>
      </w:r>
    </w:p>
    <w:p w:rsidR="00C91403" w:rsidRDefault="008A75B8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0751B2">
        <w:rPr>
          <w:rFonts w:hAnsi="微软雅黑" w:cs="宋体" w:hint="eastAsia"/>
          <w:kern w:val="0"/>
          <w:szCs w:val="18"/>
        </w:rPr>
        <w:t>5</w:t>
      </w:r>
      <w:r w:rsidR="002D488D">
        <w:rPr>
          <w:rFonts w:hAnsi="微软雅黑" w:cs="宋体" w:hint="eastAsia"/>
          <w:kern w:val="0"/>
          <w:szCs w:val="18"/>
        </w:rPr>
        <w:t>.2  Scrapy item与</w:t>
      </w:r>
      <w:r w:rsidR="002D488D">
        <w:rPr>
          <w:rFonts w:hAnsi="微软雅黑" w:cs="宋体"/>
          <w:kern w:val="0"/>
          <w:szCs w:val="18"/>
        </w:rPr>
        <w:t>pipline</w:t>
      </w:r>
    </w:p>
    <w:p w:rsidR="00C91403" w:rsidRDefault="008A75B8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0751B2">
        <w:rPr>
          <w:rFonts w:hAnsi="微软雅黑" w:cs="宋体" w:hint="eastAsia"/>
          <w:kern w:val="0"/>
          <w:szCs w:val="18"/>
        </w:rPr>
        <w:t>5</w:t>
      </w:r>
      <w:r w:rsidR="002D488D">
        <w:rPr>
          <w:rFonts w:hAnsi="微软雅黑" w:cs="宋体" w:hint="eastAsia"/>
          <w:kern w:val="0"/>
          <w:szCs w:val="18"/>
        </w:rPr>
        <w:t>.3  Scrapy 项目</w:t>
      </w:r>
      <w:r w:rsidR="00FB31B9">
        <w:rPr>
          <w:rFonts w:hAnsi="微软雅黑" w:cs="宋体"/>
          <w:kern w:val="0"/>
          <w:szCs w:val="18"/>
        </w:rPr>
        <w:t>实战之爬取哔哩哔哩视频评论</w:t>
      </w:r>
    </w:p>
    <w:p w:rsidR="00C91403" w:rsidRDefault="000751B2" w:rsidP="00FB31B9">
      <w:pPr>
        <w:pStyle w:val="2"/>
        <w:spacing w:before="0" w:after="0"/>
      </w:pPr>
      <w:r>
        <w:rPr>
          <w:rFonts w:hint="eastAsia"/>
        </w:rPr>
        <w:t>5</w:t>
      </w:r>
      <w:r w:rsidR="002D488D">
        <w:rPr>
          <w:rFonts w:hint="eastAsia"/>
        </w:rPr>
        <w:t>.1  Scrapy response响应</w:t>
      </w:r>
      <w:r w:rsidR="002D488D">
        <w:t>介绍</w:t>
      </w:r>
    </w:p>
    <w:p w:rsidR="00C91403" w:rsidRDefault="000751B2" w:rsidP="00FB31B9">
      <w:pPr>
        <w:pStyle w:val="3"/>
        <w:spacing w:before="0" w:after="0"/>
      </w:pPr>
      <w:r>
        <w:rPr>
          <w:rFonts w:hint="eastAsia"/>
        </w:rPr>
        <w:t>5</w:t>
      </w:r>
      <w:r w:rsidR="002D488D">
        <w:rPr>
          <w:rFonts w:hint="eastAsia"/>
        </w:rPr>
        <w:t xml:space="preserve">.1.1  </w:t>
      </w:r>
      <w:r w:rsidR="002D488D">
        <w:t>Response</w:t>
      </w:r>
      <w:r w:rsidR="002D488D">
        <w:rPr>
          <w:rFonts w:hint="eastAsia"/>
        </w:rPr>
        <w:t>分类</w:t>
      </w:r>
    </w:p>
    <w:p w:rsidR="00C91403" w:rsidRDefault="002D488D" w:rsidP="00B87FFB">
      <w:pPr>
        <w:ind w:firstLine="360"/>
      </w:pPr>
      <w:r>
        <w:tab/>
        <w:t>TextResponse</w:t>
      </w:r>
      <w:r w:rsidR="00B87FFB">
        <w:rPr>
          <w:rFonts w:hint="eastAsia"/>
        </w:rPr>
        <w:t>，</w:t>
      </w:r>
      <w:r>
        <w:t>HtmlResponse</w:t>
      </w:r>
      <w:r w:rsidR="00B87FFB">
        <w:rPr>
          <w:rFonts w:hint="eastAsia"/>
        </w:rPr>
        <w:t>，</w:t>
      </w:r>
      <w:bookmarkStart w:id="0" w:name="_GoBack"/>
      <w:bookmarkEnd w:id="0"/>
      <w:r>
        <w:t>Xmlresponse</w:t>
      </w:r>
    </w:p>
    <w:p w:rsidR="00C91403" w:rsidRDefault="002D488D" w:rsidP="00FB31B9">
      <w:pPr>
        <w:ind w:firstLine="360"/>
      </w:pPr>
      <w:r>
        <w:rPr>
          <w:rFonts w:hint="eastAsia"/>
        </w:rPr>
        <w:t>我们</w:t>
      </w:r>
      <w:r>
        <w:t>默认</w:t>
      </w:r>
      <w:r>
        <w:rPr>
          <w:rFonts w:hint="eastAsia"/>
        </w:rPr>
        <w:t>将</w:t>
      </w:r>
      <w:r>
        <w:t>scrapy请求到的内容</w:t>
      </w:r>
      <w:r>
        <w:rPr>
          <w:rFonts w:hint="eastAsia"/>
        </w:rPr>
        <w:t>放到parse当中</w:t>
      </w:r>
      <w:r>
        <w:t>的response参数当中，但是</w:t>
      </w:r>
      <w:r>
        <w:rPr>
          <w:rFonts w:hint="eastAsia"/>
        </w:rPr>
        <w:t>在</w:t>
      </w:r>
      <w:r>
        <w:t>之前的学习</w:t>
      </w:r>
      <w:r>
        <w:rPr>
          <w:rFonts w:hint="eastAsia"/>
        </w:rPr>
        <w:t>当中</w:t>
      </w:r>
      <w:r>
        <w:t>我们没有</w:t>
      </w:r>
      <w:r>
        <w:rPr>
          <w:rFonts w:hint="eastAsia"/>
        </w:rPr>
        <w:t>对</w:t>
      </w:r>
      <w:r>
        <w:t>爬取下来的数据进行详细的处理，我们接下来学习对爬虫数据的详细处理。</w:t>
      </w:r>
    </w:p>
    <w:p w:rsidR="00C91403" w:rsidRDefault="002D488D" w:rsidP="00FB31B9">
      <w:pPr>
        <w:ind w:firstLine="360"/>
        <w:rPr>
          <w:color w:val="FF0000"/>
        </w:rPr>
      </w:pPr>
      <w:r>
        <w:rPr>
          <w:color w:val="FF0000"/>
        </w:rPr>
        <w:t>Response</w:t>
      </w:r>
      <w:r>
        <w:rPr>
          <w:rFonts w:hint="eastAsia"/>
          <w:color w:val="FF0000"/>
        </w:rPr>
        <w:t>可用</w:t>
      </w:r>
      <w:r>
        <w:rPr>
          <w:color w:val="FF0000"/>
        </w:rPr>
        <w:t>的方法</w:t>
      </w:r>
    </w:p>
    <w:p w:rsidR="003E49F7" w:rsidRDefault="002D488D" w:rsidP="00FB31B9">
      <w:pPr>
        <w:ind w:firstLine="360"/>
      </w:pPr>
      <w:r>
        <w:rPr>
          <w:rFonts w:hint="eastAsia"/>
        </w:rPr>
        <w:t># 'body', http响应的正文，字节</w:t>
      </w:r>
    </w:p>
    <w:p w:rsidR="003E49F7" w:rsidRDefault="002D488D" w:rsidP="00FB31B9">
      <w:pPr>
        <w:ind w:firstLine="360"/>
      </w:pPr>
      <w:r>
        <w:rPr>
          <w:rFonts w:hint="eastAsia"/>
        </w:rPr>
        <w:t># 'body_as_unicode', 字符串类型的响应</w:t>
      </w:r>
    </w:p>
    <w:p w:rsidR="003E49F7" w:rsidRDefault="002D488D" w:rsidP="00FB31B9">
      <w:pPr>
        <w:ind w:firstLine="360"/>
      </w:pPr>
      <w:r>
        <w:rPr>
          <w:rFonts w:hint="eastAsia"/>
        </w:rPr>
        <w:t># 'copy', 复制</w:t>
      </w:r>
    </w:p>
    <w:p w:rsidR="003E49F7" w:rsidRDefault="002D488D" w:rsidP="00FB31B9">
      <w:pPr>
        <w:ind w:firstLine="360"/>
      </w:pPr>
      <w:r>
        <w:rPr>
          <w:rFonts w:hint="eastAsia"/>
        </w:rPr>
        <w:t># 'css', 以css进行匹配</w:t>
      </w:r>
    </w:p>
    <w:p w:rsidR="003E49F7" w:rsidRDefault="002D488D" w:rsidP="00FB31B9">
      <w:pPr>
        <w:ind w:firstLine="360"/>
      </w:pPr>
      <w:r>
        <w:rPr>
          <w:rFonts w:hint="eastAsia"/>
        </w:rPr>
        <w:t># 'encoding',加码</w:t>
      </w:r>
    </w:p>
    <w:p w:rsidR="003E49F7" w:rsidRDefault="002D488D" w:rsidP="00FB31B9">
      <w:pPr>
        <w:ind w:firstLine="360"/>
      </w:pPr>
      <w:r>
        <w:rPr>
          <w:rFonts w:hint="eastAsia"/>
        </w:rPr>
        <w:t># 'headers',  响应头部</w:t>
      </w:r>
    </w:p>
    <w:p w:rsidR="003E49F7" w:rsidRDefault="002D488D" w:rsidP="00FB31B9">
      <w:pPr>
        <w:ind w:firstLine="360"/>
      </w:pPr>
      <w:r>
        <w:rPr>
          <w:rFonts w:hint="eastAsia"/>
        </w:rPr>
        <w:t># 'meta',   响应处理的参数</w:t>
      </w:r>
    </w:p>
    <w:p w:rsidR="003E49F7" w:rsidRDefault="002D488D" w:rsidP="00FB31B9">
      <w:pPr>
        <w:ind w:firstLine="360"/>
      </w:pPr>
      <w:r>
        <w:rPr>
          <w:rFonts w:hint="eastAsia"/>
        </w:rPr>
        <w:t># 'replace',  替换</w:t>
      </w:r>
    </w:p>
    <w:p w:rsidR="003E49F7" w:rsidRDefault="002D488D" w:rsidP="00FB31B9">
      <w:pPr>
        <w:ind w:firstLine="360"/>
      </w:pPr>
      <w:r>
        <w:rPr>
          <w:rFonts w:hint="eastAsia"/>
        </w:rPr>
        <w:t># 'request', 产生http请求的request对象</w:t>
      </w:r>
    </w:p>
    <w:p w:rsidR="003E49F7" w:rsidRDefault="002D488D" w:rsidP="00FB31B9">
      <w:pPr>
        <w:ind w:firstLine="360"/>
      </w:pPr>
      <w:r>
        <w:rPr>
          <w:rFonts w:hint="eastAsia"/>
        </w:rPr>
        <w:t># 'selector', scrapy 的字符匹配器</w:t>
      </w:r>
    </w:p>
    <w:p w:rsidR="003E49F7" w:rsidRDefault="002D488D" w:rsidP="00FB31B9">
      <w:pPr>
        <w:ind w:firstLine="360"/>
      </w:pPr>
      <w:r>
        <w:rPr>
          <w:rFonts w:hint="eastAsia"/>
        </w:rPr>
        <w:t xml:space="preserve"># 'status', 状态码 200 </w:t>
      </w:r>
      <w:r w:rsidR="000751B2">
        <w:rPr>
          <w:rFonts w:hint="eastAsia"/>
        </w:rPr>
        <w:t>5</w:t>
      </w:r>
      <w:r>
        <w:rPr>
          <w:rFonts w:hint="eastAsia"/>
        </w:rPr>
        <w:t>00 300</w:t>
      </w:r>
    </w:p>
    <w:p w:rsidR="003E49F7" w:rsidRDefault="002D488D" w:rsidP="00FB31B9">
      <w:pPr>
        <w:ind w:firstLine="360"/>
      </w:pPr>
      <w:r>
        <w:rPr>
          <w:rFonts w:hint="eastAsia"/>
        </w:rPr>
        <w:t># 'text', 文本形式的响应内容</w:t>
      </w:r>
    </w:p>
    <w:p w:rsidR="003E49F7" w:rsidRDefault="002D488D" w:rsidP="00FB31B9">
      <w:pPr>
        <w:ind w:firstLine="360"/>
      </w:pPr>
      <w:r>
        <w:rPr>
          <w:rFonts w:hint="eastAsia"/>
        </w:rPr>
        <w:t># 'url',  http响应的地址</w:t>
      </w:r>
    </w:p>
    <w:p w:rsidR="003E49F7" w:rsidRDefault="002D488D" w:rsidP="00FB31B9">
      <w:pPr>
        <w:ind w:firstLine="360"/>
      </w:pPr>
      <w:r>
        <w:rPr>
          <w:rFonts w:hint="eastAsia"/>
        </w:rPr>
        <w:t># 'urljoin',  构造绝对url</w:t>
      </w:r>
    </w:p>
    <w:p w:rsidR="00C91403" w:rsidRDefault="002D488D" w:rsidP="00FB31B9">
      <w:pPr>
        <w:ind w:firstLine="360"/>
      </w:pPr>
      <w:r>
        <w:rPr>
          <w:rFonts w:hint="eastAsia"/>
        </w:rPr>
        <w:t># 'xpath'  以xpath进行匹配</w:t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>R</w:t>
      </w:r>
      <w:r>
        <w:rPr>
          <w:rFonts w:hAnsi="微软雅黑" w:cs="宋体" w:hint="eastAsia"/>
          <w:kern w:val="0"/>
          <w:szCs w:val="18"/>
        </w:rPr>
        <w:t>esponse当中</w:t>
      </w:r>
      <w:r>
        <w:rPr>
          <w:rFonts w:hAnsi="微软雅黑" w:cs="宋体"/>
          <w:kern w:val="0"/>
          <w:szCs w:val="18"/>
        </w:rPr>
        <w:t>最主要是返回的内容，那么</w:t>
      </w:r>
      <w:r>
        <w:rPr>
          <w:rFonts w:hAnsi="微软雅黑" w:cs="宋体" w:hint="eastAsia"/>
          <w:kern w:val="0"/>
          <w:szCs w:val="18"/>
        </w:rPr>
        <w:t>我们</w:t>
      </w:r>
      <w:r>
        <w:rPr>
          <w:rFonts w:hAnsi="微软雅黑" w:cs="宋体"/>
          <w:kern w:val="0"/>
          <w:szCs w:val="18"/>
        </w:rPr>
        <w:t>如何妥善的处理这些内容就</w:t>
      </w:r>
      <w:r>
        <w:rPr>
          <w:rFonts w:hAnsi="微软雅黑" w:cs="宋体" w:hint="eastAsia"/>
          <w:kern w:val="0"/>
          <w:szCs w:val="18"/>
        </w:rPr>
        <w:t>摆到</w:t>
      </w:r>
      <w:r>
        <w:rPr>
          <w:rFonts w:hAnsi="微软雅黑" w:cs="宋体"/>
          <w:kern w:val="0"/>
          <w:szCs w:val="18"/>
        </w:rPr>
        <w:t>面前了。</w:t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color w:val="FF000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那么</w:t>
      </w:r>
      <w:r>
        <w:rPr>
          <w:rFonts w:hAnsi="微软雅黑" w:cs="宋体"/>
          <w:kern w:val="0"/>
          <w:szCs w:val="18"/>
        </w:rPr>
        <w:t>我们来认识</w:t>
      </w:r>
      <w:r>
        <w:rPr>
          <w:rFonts w:hAnsi="微软雅黑" w:cs="宋体" w:hint="eastAsia"/>
          <w:kern w:val="0"/>
          <w:szCs w:val="18"/>
        </w:rPr>
        <w:t>scrapy</w:t>
      </w:r>
      <w:r>
        <w:rPr>
          <w:rFonts w:hAnsi="微软雅黑" w:cs="宋体"/>
          <w:kern w:val="0"/>
          <w:szCs w:val="18"/>
        </w:rPr>
        <w:t>的匹配核心</w:t>
      </w:r>
      <w:r>
        <w:rPr>
          <w:rFonts w:hAnsi="微软雅黑" w:cs="宋体" w:hint="eastAsia"/>
          <w:kern w:val="0"/>
          <w:szCs w:val="18"/>
        </w:rPr>
        <w:t xml:space="preserve"> </w:t>
      </w:r>
      <w:r>
        <w:rPr>
          <w:rFonts w:hAnsi="微软雅黑" w:cs="宋体"/>
          <w:color w:val="FF0000"/>
          <w:kern w:val="0"/>
          <w:szCs w:val="18"/>
        </w:rPr>
        <w:t>selector</w:t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 xml:space="preserve">Beautifulsoup </w:t>
      </w:r>
      <w:r>
        <w:rPr>
          <w:rFonts w:hAnsi="微软雅黑" w:cs="宋体" w:hint="eastAsia"/>
          <w:kern w:val="0"/>
          <w:szCs w:val="18"/>
        </w:rPr>
        <w:t>比较</w:t>
      </w:r>
      <w:r>
        <w:rPr>
          <w:rFonts w:hAnsi="微软雅黑" w:cs="宋体"/>
          <w:kern w:val="0"/>
          <w:szCs w:val="18"/>
        </w:rPr>
        <w:t>方便，但是解析</w:t>
      </w:r>
      <w:r>
        <w:rPr>
          <w:rFonts w:hAnsi="微软雅黑" w:cs="宋体"/>
          <w:color w:val="FF0000"/>
          <w:kern w:val="0"/>
          <w:szCs w:val="18"/>
        </w:rPr>
        <w:t>速度比较慢</w:t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 xml:space="preserve">Lxml </w:t>
      </w:r>
      <w:r>
        <w:rPr>
          <w:rFonts w:hAnsi="微软雅黑" w:cs="宋体" w:hint="eastAsia"/>
          <w:kern w:val="0"/>
          <w:szCs w:val="18"/>
        </w:rPr>
        <w:t>解析</w:t>
      </w:r>
      <w:r>
        <w:rPr>
          <w:rFonts w:hAnsi="微软雅黑" w:cs="宋体"/>
          <w:color w:val="FF0000"/>
          <w:kern w:val="0"/>
          <w:szCs w:val="18"/>
        </w:rPr>
        <w:t>速度比较快</w:t>
      </w:r>
    </w:p>
    <w:p w:rsidR="00C91403" w:rsidRPr="003E49F7" w:rsidRDefault="002D488D" w:rsidP="00FB31B9">
      <w:pPr>
        <w:ind w:firstLine="360"/>
      </w:pPr>
      <w:r w:rsidRPr="003E49F7">
        <w:t>S</w:t>
      </w:r>
      <w:r w:rsidRPr="003E49F7">
        <w:rPr>
          <w:rFonts w:hint="eastAsia"/>
        </w:rPr>
        <w:t>crapy</w:t>
      </w:r>
      <w:r w:rsidRPr="003E49F7">
        <w:t>集合二者的优点，进行总和。</w:t>
      </w: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0080"/>
          <w:shd w:val="clear" w:color="auto" w:fill="FFFFFF"/>
        </w:rPr>
        <w:t xml:space="preserve">import </w:t>
      </w:r>
      <w:r w:rsidRPr="003E49F7">
        <w:rPr>
          <w:rFonts w:hint="eastAsia"/>
          <w:color w:val="000000"/>
          <w:shd w:val="clear" w:color="auto" w:fill="FFFFFF"/>
        </w:rPr>
        <w:t>scrapy</w:t>
      </w: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0080"/>
          <w:shd w:val="clear" w:color="auto" w:fill="FFFFFF"/>
        </w:rPr>
        <w:t xml:space="preserve">from </w:t>
      </w:r>
      <w:r w:rsidRPr="003E49F7">
        <w:rPr>
          <w:rFonts w:hint="eastAsia"/>
          <w:color w:val="000000"/>
          <w:shd w:val="clear" w:color="auto" w:fill="FFFFFF"/>
        </w:rPr>
        <w:t xml:space="preserve">scrapy.selector </w:t>
      </w:r>
      <w:r w:rsidRPr="003E49F7">
        <w:rPr>
          <w:rFonts w:hint="eastAsia"/>
          <w:color w:val="000080"/>
          <w:shd w:val="clear" w:color="auto" w:fill="FFFFFF"/>
        </w:rPr>
        <w:t xml:space="preserve">import </w:t>
      </w:r>
      <w:r w:rsidRPr="003E49F7">
        <w:rPr>
          <w:rFonts w:hint="eastAsia"/>
          <w:color w:val="000000"/>
          <w:shd w:val="clear" w:color="auto" w:fill="FFFFFF"/>
        </w:rPr>
        <w:t>Selector</w:t>
      </w:r>
    </w:p>
    <w:p w:rsidR="003E49F7" w:rsidRPr="003E49F7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0080"/>
          <w:shd w:val="clear" w:color="auto" w:fill="FFFFFF"/>
        </w:rPr>
        <w:t xml:space="preserve">class </w:t>
      </w:r>
      <w:r w:rsidRPr="003E49F7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3E49F7" w:rsidRDefault="002D488D" w:rsidP="00FB31B9">
      <w:pPr>
        <w:ind w:firstLine="360"/>
        <w:rPr>
          <w:color w:val="008080"/>
          <w:shd w:val="clear" w:color="auto" w:fill="FFFFFF"/>
        </w:rPr>
      </w:pPr>
      <w:r w:rsidRPr="003E49F7">
        <w:rPr>
          <w:rFonts w:hint="eastAsia"/>
          <w:color w:val="000000"/>
          <w:shd w:val="clear" w:color="auto" w:fill="FFFFFF"/>
        </w:rPr>
        <w:t xml:space="preserve">    name = </w:t>
      </w:r>
      <w:r w:rsidRPr="003E49F7">
        <w:rPr>
          <w:rFonts w:hint="eastAsia"/>
          <w:color w:val="008080"/>
          <w:shd w:val="clear" w:color="auto" w:fill="FFFFFF"/>
        </w:rPr>
        <w:t>"baidu"</w:t>
      </w: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8080"/>
          <w:shd w:val="clear" w:color="auto" w:fill="FFFFFF"/>
        </w:rPr>
        <w:t xml:space="preserve">    </w:t>
      </w:r>
      <w:r w:rsidRPr="003E49F7">
        <w:rPr>
          <w:rFonts w:hint="eastAsia"/>
          <w:color w:val="000080"/>
          <w:shd w:val="clear" w:color="auto" w:fill="FFFFFF"/>
        </w:rPr>
        <w:t xml:space="preserve">def </w:t>
      </w:r>
      <w:r w:rsidRPr="003E49F7">
        <w:rPr>
          <w:rFonts w:hint="eastAsia"/>
          <w:color w:val="000000"/>
          <w:shd w:val="clear" w:color="auto" w:fill="FFFFFF"/>
        </w:rPr>
        <w:t>start_requests(</w:t>
      </w:r>
      <w:r w:rsidRPr="003E49F7">
        <w:rPr>
          <w:rFonts w:hint="eastAsia"/>
          <w:color w:val="94558D"/>
          <w:shd w:val="clear" w:color="auto" w:fill="FFFFFF"/>
        </w:rPr>
        <w:t>self</w:t>
      </w:r>
      <w:r w:rsidRPr="003E49F7">
        <w:rPr>
          <w:rFonts w:hint="eastAsia"/>
          <w:color w:val="000000"/>
          <w:shd w:val="clear" w:color="auto" w:fill="FFFFFF"/>
        </w:rPr>
        <w:t>):</w:t>
      </w:r>
    </w:p>
    <w:p w:rsidR="003E49F7" w:rsidRPr="003E49F7" w:rsidRDefault="002D488D" w:rsidP="00FB31B9">
      <w:pPr>
        <w:ind w:firstLine="360"/>
        <w:rPr>
          <w:color w:val="008080"/>
          <w:shd w:val="clear" w:color="auto" w:fill="FFFFFF"/>
        </w:rPr>
      </w:pPr>
      <w:r w:rsidRPr="003E49F7">
        <w:rPr>
          <w:rFonts w:hint="eastAsia"/>
          <w:color w:val="000000"/>
          <w:shd w:val="clear" w:color="auto" w:fill="FFFFFF"/>
        </w:rPr>
        <w:t xml:space="preserve">        url = </w:t>
      </w:r>
      <w:r w:rsidRPr="003E49F7">
        <w:rPr>
          <w:rFonts w:hint="eastAsia"/>
          <w:color w:val="008080"/>
          <w:shd w:val="clear" w:color="auto" w:fill="FFFFFF"/>
        </w:rPr>
        <w:t>"https://www.baidu.com/"</w:t>
      </w: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8080"/>
          <w:shd w:val="clear" w:color="auto" w:fill="FFFFFF"/>
        </w:rPr>
        <w:t xml:space="preserve">        </w:t>
      </w:r>
      <w:r w:rsidRPr="003E49F7">
        <w:rPr>
          <w:rFonts w:hint="eastAsia"/>
          <w:color w:val="000000"/>
          <w:shd w:val="clear" w:color="auto" w:fill="FFFFFF"/>
        </w:rPr>
        <w:t>headers = {</w:t>
      </w:r>
    </w:p>
    <w:p w:rsidR="003E49F7" w:rsidRPr="003E49F7" w:rsidRDefault="002D488D" w:rsidP="00FB31B9">
      <w:pPr>
        <w:ind w:firstLine="360"/>
        <w:rPr>
          <w:color w:val="008080"/>
          <w:shd w:val="clear" w:color="auto" w:fill="FFFFFF"/>
        </w:rPr>
      </w:pPr>
      <w:r w:rsidRPr="003E49F7">
        <w:rPr>
          <w:rFonts w:hint="eastAsia"/>
          <w:color w:val="000000"/>
          <w:shd w:val="clear" w:color="auto" w:fill="FFFFFF"/>
        </w:rPr>
        <w:t xml:space="preserve">            </w:t>
      </w:r>
      <w:r w:rsidRPr="003E49F7">
        <w:rPr>
          <w:rFonts w:hint="eastAsia"/>
          <w:color w:val="008080"/>
          <w:shd w:val="clear" w:color="auto" w:fill="FFFFFF"/>
        </w:rPr>
        <w:t>"User-Agent"</w:t>
      </w:r>
      <w:r w:rsidRPr="003E49F7">
        <w:rPr>
          <w:rFonts w:hint="eastAsia"/>
          <w:color w:val="000000"/>
          <w:shd w:val="clear" w:color="auto" w:fill="FFFFFF"/>
        </w:rPr>
        <w:t xml:space="preserve">: </w:t>
      </w:r>
      <w:r w:rsidRPr="003E49F7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3E49F7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8080"/>
          <w:shd w:val="clear" w:color="auto" w:fill="FFFFFF"/>
        </w:rPr>
        <w:lastRenderedPageBreak/>
        <w:t xml:space="preserve">        </w:t>
      </w:r>
      <w:r w:rsidRPr="003E49F7">
        <w:rPr>
          <w:rFonts w:hint="eastAsia"/>
          <w:color w:val="000000"/>
          <w:shd w:val="clear" w:color="auto" w:fill="FFFFFF"/>
        </w:rPr>
        <w:t>}</w:t>
      </w:r>
    </w:p>
    <w:p w:rsidR="003E49F7" w:rsidRPr="003E49F7" w:rsidRDefault="002D488D" w:rsidP="00FB31B9">
      <w:pPr>
        <w:ind w:firstLine="360"/>
        <w:rPr>
          <w:color w:val="808080"/>
          <w:shd w:val="clear" w:color="auto" w:fill="FFFFFF"/>
        </w:rPr>
      </w:pPr>
      <w:r w:rsidRPr="003E49F7">
        <w:rPr>
          <w:rFonts w:hint="eastAsia"/>
          <w:color w:val="000000"/>
          <w:shd w:val="clear" w:color="auto" w:fill="FFFFFF"/>
        </w:rPr>
        <w:t xml:space="preserve">        </w:t>
      </w:r>
      <w:r w:rsidRPr="003E49F7">
        <w:rPr>
          <w:rFonts w:hint="eastAsia"/>
          <w:color w:val="000080"/>
          <w:shd w:val="clear" w:color="auto" w:fill="FFFFFF"/>
        </w:rPr>
        <w:t xml:space="preserve">yield </w:t>
      </w:r>
      <w:r w:rsidRPr="003E49F7">
        <w:rPr>
          <w:rFonts w:hint="eastAsia"/>
          <w:color w:val="000000"/>
          <w:shd w:val="clear" w:color="auto" w:fill="FFFFFF"/>
        </w:rPr>
        <w:t>scrapy.Request(</w:t>
      </w:r>
      <w:r w:rsidRPr="003E49F7">
        <w:rPr>
          <w:rFonts w:hint="eastAsia"/>
          <w:color w:val="660099"/>
          <w:shd w:val="clear" w:color="auto" w:fill="FFFFFF"/>
        </w:rPr>
        <w:t>url</w:t>
      </w:r>
      <w:r w:rsidRPr="003E49F7">
        <w:rPr>
          <w:rFonts w:hint="eastAsia"/>
          <w:color w:val="000000"/>
          <w:shd w:val="clear" w:color="auto" w:fill="FFFFFF"/>
        </w:rPr>
        <w:t>=url,</w:t>
      </w:r>
      <w:r w:rsidRPr="003E49F7">
        <w:rPr>
          <w:rFonts w:hint="eastAsia"/>
          <w:color w:val="660099"/>
          <w:shd w:val="clear" w:color="auto" w:fill="FFFFFF"/>
        </w:rPr>
        <w:t>headers</w:t>
      </w:r>
      <w:r w:rsidRPr="003E49F7">
        <w:rPr>
          <w:rFonts w:hint="eastAsia"/>
          <w:color w:val="000000"/>
          <w:shd w:val="clear" w:color="auto" w:fill="FFFFFF"/>
        </w:rPr>
        <w:t>=headers,</w:t>
      </w:r>
      <w:r w:rsidRPr="003E49F7">
        <w:rPr>
          <w:rFonts w:hint="eastAsia"/>
          <w:color w:val="660099"/>
          <w:shd w:val="clear" w:color="auto" w:fill="FFFFFF"/>
        </w:rPr>
        <w:t>method</w:t>
      </w:r>
      <w:r w:rsidRPr="003E49F7">
        <w:rPr>
          <w:rFonts w:hint="eastAsia"/>
          <w:color w:val="000000"/>
          <w:shd w:val="clear" w:color="auto" w:fill="FFFFFF"/>
        </w:rPr>
        <w:t>=</w:t>
      </w:r>
      <w:r w:rsidRPr="003E49F7">
        <w:rPr>
          <w:rFonts w:hint="eastAsia"/>
          <w:color w:val="008080"/>
          <w:shd w:val="clear" w:color="auto" w:fill="FFFFFF"/>
        </w:rPr>
        <w:t>'GET'</w:t>
      </w:r>
      <w:r w:rsidRPr="003E49F7">
        <w:rPr>
          <w:rFonts w:hint="eastAsia"/>
          <w:color w:val="000000"/>
          <w:shd w:val="clear" w:color="auto" w:fill="FFFFFF"/>
        </w:rPr>
        <w:t>)</w:t>
      </w:r>
      <w:r w:rsidRPr="003E49F7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3E49F7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808080"/>
          <w:shd w:val="clear" w:color="auto" w:fill="FFFFFF"/>
        </w:rPr>
        <w:t xml:space="preserve">    </w:t>
      </w:r>
      <w:r w:rsidRPr="003E49F7">
        <w:rPr>
          <w:rFonts w:hint="eastAsia"/>
          <w:color w:val="000080"/>
          <w:shd w:val="clear" w:color="auto" w:fill="FFFFFF"/>
        </w:rPr>
        <w:t xml:space="preserve">def </w:t>
      </w:r>
      <w:r w:rsidRPr="003E49F7">
        <w:rPr>
          <w:rFonts w:hint="eastAsia"/>
          <w:color w:val="000000"/>
          <w:shd w:val="clear" w:color="auto" w:fill="FFFFFF"/>
        </w:rPr>
        <w:t>parse(</w:t>
      </w:r>
      <w:r w:rsidRPr="003E49F7">
        <w:rPr>
          <w:rFonts w:hint="eastAsia"/>
          <w:color w:val="94558D"/>
          <w:shd w:val="clear" w:color="auto" w:fill="FFFFFF"/>
        </w:rPr>
        <w:t>self</w:t>
      </w:r>
      <w:r w:rsidRPr="003E49F7">
        <w:rPr>
          <w:rFonts w:hint="eastAsia"/>
          <w:color w:val="000000"/>
          <w:shd w:val="clear" w:color="auto" w:fill="FFFFFF"/>
        </w:rPr>
        <w:t>,response):</w:t>
      </w:r>
    </w:p>
    <w:p w:rsidR="003E49F7" w:rsidRPr="003E49F7" w:rsidRDefault="002D488D" w:rsidP="00FB31B9">
      <w:pPr>
        <w:ind w:firstLine="360"/>
        <w:rPr>
          <w:color w:val="000000"/>
          <w:shd w:val="clear" w:color="auto" w:fill="FFFFFF"/>
        </w:rPr>
      </w:pPr>
      <w:r w:rsidRPr="003E49F7">
        <w:rPr>
          <w:rFonts w:hint="eastAsia"/>
          <w:color w:val="000000"/>
          <w:shd w:val="clear" w:color="auto" w:fill="FFFFFF"/>
        </w:rPr>
        <w:t xml:space="preserve">        select = Selector(response)</w:t>
      </w:r>
    </w:p>
    <w:p w:rsidR="00C91403" w:rsidRPr="003E49F7" w:rsidRDefault="002D488D" w:rsidP="00FB31B9">
      <w:pPr>
        <w:ind w:firstLine="360"/>
        <w:rPr>
          <w:color w:val="000000"/>
        </w:rPr>
      </w:pPr>
      <w:r w:rsidRPr="003E49F7">
        <w:rPr>
          <w:rFonts w:hint="eastAsia"/>
          <w:color w:val="000000"/>
          <w:shd w:val="clear" w:color="auto" w:fill="FFFFFF"/>
        </w:rPr>
        <w:t xml:space="preserve">        </w:t>
      </w:r>
      <w:r w:rsidRPr="003E49F7">
        <w:rPr>
          <w:rFonts w:hint="eastAsia"/>
          <w:color w:val="94558D"/>
          <w:shd w:val="clear" w:color="auto" w:fill="FFFFFF"/>
        </w:rPr>
        <w:t>self</w:t>
      </w:r>
      <w:r w:rsidRPr="003E49F7">
        <w:rPr>
          <w:rFonts w:hint="eastAsia"/>
          <w:color w:val="000000"/>
          <w:shd w:val="clear" w:color="auto" w:fill="FFFFFF"/>
        </w:rPr>
        <w:t>.log(select)</w:t>
      </w:r>
    </w:p>
    <w:p w:rsidR="00C91403" w:rsidRPr="006460A7" w:rsidRDefault="002D488D" w:rsidP="00FB31B9">
      <w:pPr>
        <w:widowControl/>
        <w:ind w:firstLine="360"/>
        <w:jc w:val="center"/>
        <w:rPr>
          <w:rFonts w:hAnsi="微软雅黑" w:cs="宋体"/>
          <w:b w:val="0"/>
          <w:kern w:val="0"/>
          <w:szCs w:val="18"/>
        </w:rPr>
      </w:pPr>
      <w:r>
        <w:rPr>
          <w:noProof/>
        </w:rPr>
        <w:drawing>
          <wp:inline distT="0" distB="0" distL="114300" distR="114300" wp14:anchorId="1061AB7A" wp14:editId="0DFC2643">
            <wp:extent cx="5269230" cy="219138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403" w:rsidRDefault="000751B2" w:rsidP="00FB31B9">
      <w:pPr>
        <w:pStyle w:val="3"/>
        <w:spacing w:before="0" w:after="0"/>
      </w:pPr>
      <w:r>
        <w:rPr>
          <w:rFonts w:hint="eastAsia"/>
        </w:rPr>
        <w:t>5</w:t>
      </w:r>
      <w:r w:rsidR="002D488D">
        <w:rPr>
          <w:rFonts w:hint="eastAsia"/>
        </w:rPr>
        <w:t xml:space="preserve">.1.2  </w:t>
      </w:r>
      <w:r w:rsidR="002D488D">
        <w:t>S</w:t>
      </w:r>
      <w:r w:rsidR="002D488D">
        <w:rPr>
          <w:rFonts w:hint="eastAsia"/>
        </w:rPr>
        <w:t>elector</w:t>
      </w:r>
      <w:r w:rsidR="002D488D">
        <w:t>对象支持</w:t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1、</w:t>
      </w:r>
      <w:r>
        <w:rPr>
          <w:rFonts w:hAnsi="微软雅黑" w:cs="宋体"/>
          <w:kern w:val="0"/>
          <w:szCs w:val="18"/>
        </w:rPr>
        <w:t>Xpath</w:t>
      </w:r>
    </w:p>
    <w:p w:rsidR="00C91403" w:rsidRDefault="002D488D" w:rsidP="00FB31B9">
      <w:pPr>
        <w:widowControl/>
        <w:ind w:leftChars="96" w:left="173"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在</w:t>
      </w:r>
      <w:r>
        <w:rPr>
          <w:rFonts w:hAnsi="微软雅黑" w:cs="宋体"/>
          <w:kern w:val="0"/>
          <w:szCs w:val="18"/>
        </w:rPr>
        <w:t>scrapy当中写xpath不会有</w:t>
      </w:r>
      <w:r>
        <w:rPr>
          <w:rFonts w:hAnsi="微软雅黑" w:cs="宋体" w:hint="eastAsia"/>
          <w:kern w:val="0"/>
          <w:szCs w:val="18"/>
        </w:rPr>
        <w:t xml:space="preserve"> </w:t>
      </w:r>
      <w:r>
        <w:rPr>
          <w:rFonts w:hAnsi="微软雅黑" w:cs="宋体"/>
          <w:kern w:val="0"/>
          <w:szCs w:val="18"/>
        </w:rPr>
        <w:t>text() attrib() tag()</w:t>
      </w:r>
      <w:r>
        <w:rPr>
          <w:rFonts w:hAnsi="微软雅黑" w:cs="宋体" w:hint="eastAsia"/>
          <w:kern w:val="0"/>
          <w:szCs w:val="18"/>
        </w:rPr>
        <w:t>这样</w:t>
      </w:r>
      <w:r>
        <w:rPr>
          <w:rFonts w:hAnsi="微软雅黑" w:cs="宋体"/>
          <w:kern w:val="0"/>
          <w:szCs w:val="18"/>
        </w:rPr>
        <w:t>的方法，我们需要把这些方法写到匹配当中</w:t>
      </w:r>
      <w:r>
        <w:rPr>
          <w:rFonts w:hAnsi="微软雅黑" w:cs="宋体" w:hint="eastAsia"/>
          <w:kern w:val="0"/>
          <w:szCs w:val="18"/>
        </w:rPr>
        <w:t>.</w:t>
      </w:r>
    </w:p>
    <w:tbl>
      <w:tblPr>
        <w:tblStyle w:val="a3"/>
        <w:tblW w:w="7796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3686"/>
      </w:tblGrid>
      <w:tr w:rsidR="00C91403" w:rsidTr="006460A7">
        <w:tc>
          <w:tcPr>
            <w:tcW w:w="1984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表达式</w:t>
            </w:r>
          </w:p>
        </w:tc>
        <w:tc>
          <w:tcPr>
            <w:tcW w:w="212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描述</w:t>
            </w:r>
          </w:p>
        </w:tc>
        <w:tc>
          <w:tcPr>
            <w:tcW w:w="368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例子</w:t>
            </w:r>
          </w:p>
        </w:tc>
      </w:tr>
      <w:tr w:rsidR="00C91403" w:rsidTr="006460A7">
        <w:tc>
          <w:tcPr>
            <w:tcW w:w="1984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</w:t>
            </w:r>
          </w:p>
        </w:tc>
        <w:tc>
          <w:tcPr>
            <w:tcW w:w="212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当前</w:t>
            </w:r>
            <w:r>
              <w:rPr>
                <w:rFonts w:hAnsi="微软雅黑" w:cs="宋体"/>
                <w:kern w:val="0"/>
                <w:szCs w:val="18"/>
              </w:rPr>
              <w:t>文档的</w:t>
            </w:r>
            <w:r>
              <w:rPr>
                <w:rFonts w:hAnsi="微软雅黑" w:cs="宋体" w:hint="eastAsia"/>
                <w:kern w:val="0"/>
                <w:szCs w:val="18"/>
              </w:rPr>
              <w:t>根</w:t>
            </w:r>
            <w:r>
              <w:rPr>
                <w:rFonts w:hAnsi="微软雅黑" w:cs="宋体"/>
                <w:kern w:val="0"/>
                <w:szCs w:val="18"/>
              </w:rPr>
              <w:t>或者层</w:t>
            </w:r>
          </w:p>
        </w:tc>
        <w:tc>
          <w:tcPr>
            <w:tcW w:w="368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/html/body/div</w:t>
            </w:r>
          </w:p>
        </w:tc>
      </w:tr>
      <w:tr w:rsidR="00C91403" w:rsidTr="006460A7">
        <w:tc>
          <w:tcPr>
            <w:tcW w:w="1984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t</w:t>
            </w:r>
            <w:r>
              <w:rPr>
                <w:rFonts w:hAnsi="微软雅黑" w:cs="宋体" w:hint="eastAsia"/>
                <w:kern w:val="0"/>
                <w:szCs w:val="18"/>
              </w:rPr>
              <w:t>ex</w:t>
            </w:r>
            <w:r>
              <w:rPr>
                <w:rFonts w:hAnsi="微软雅黑" w:cs="宋体"/>
                <w:kern w:val="0"/>
                <w:szCs w:val="18"/>
              </w:rPr>
              <w:t>t()</w:t>
            </w:r>
          </w:p>
        </w:tc>
        <w:tc>
          <w:tcPr>
            <w:tcW w:w="212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文本</w:t>
            </w:r>
          </w:p>
        </w:tc>
        <w:tc>
          <w:tcPr>
            <w:tcW w:w="368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/html/body/div/</w:t>
            </w:r>
            <w:r>
              <w:rPr>
                <w:rFonts w:hAnsi="微软雅黑" w:cs="宋体"/>
                <w:kern w:val="0"/>
                <w:szCs w:val="18"/>
              </w:rPr>
              <w:t>a/text()</w:t>
            </w:r>
            <w:r>
              <w:rPr>
                <w:rFonts w:hAnsi="微软雅黑" w:cs="宋体" w:hint="eastAsia"/>
                <w:kern w:val="0"/>
                <w:szCs w:val="18"/>
              </w:rPr>
              <w:t xml:space="preserve"> &lt;p&gt;</w:t>
            </w:r>
            <w:r>
              <w:rPr>
                <w:rFonts w:hAnsi="微软雅黑" w:cs="宋体" w:hint="eastAsia"/>
                <w:color w:val="FF0000"/>
                <w:kern w:val="0"/>
                <w:szCs w:val="18"/>
              </w:rPr>
              <w:t>test</w:t>
            </w:r>
            <w:r>
              <w:rPr>
                <w:rFonts w:hAnsi="微软雅黑" w:cs="宋体" w:hint="eastAsia"/>
                <w:kern w:val="0"/>
                <w:szCs w:val="18"/>
              </w:rPr>
              <w:t>&lt;/p&gt;</w:t>
            </w:r>
          </w:p>
        </w:tc>
      </w:tr>
      <w:tr w:rsidR="00C91403" w:rsidTr="006460A7">
        <w:tc>
          <w:tcPr>
            <w:tcW w:w="1984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@attrib</w:t>
            </w:r>
          </w:p>
        </w:tc>
        <w:tc>
          <w:tcPr>
            <w:tcW w:w="212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属性</w:t>
            </w:r>
          </w:p>
        </w:tc>
        <w:tc>
          <w:tcPr>
            <w:tcW w:w="368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/html/body/div/a/@href</w:t>
            </w:r>
          </w:p>
        </w:tc>
      </w:tr>
      <w:tr w:rsidR="00C91403" w:rsidTr="006460A7">
        <w:tc>
          <w:tcPr>
            <w:tcW w:w="1984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*</w:t>
            </w:r>
          </w:p>
        </w:tc>
        <w:tc>
          <w:tcPr>
            <w:tcW w:w="212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代表</w:t>
            </w:r>
            <w:r>
              <w:rPr>
                <w:rFonts w:hAnsi="微软雅黑" w:cs="宋体"/>
                <w:kern w:val="0"/>
                <w:szCs w:val="18"/>
              </w:rPr>
              <w:t>所有</w:t>
            </w:r>
          </w:p>
        </w:tc>
        <w:tc>
          <w:tcPr>
            <w:tcW w:w="368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/html/body/*[</w:t>
            </w:r>
            <w:r>
              <w:rPr>
                <w:rFonts w:hAnsi="微软雅黑" w:cs="宋体"/>
                <w:kern w:val="0"/>
                <w:szCs w:val="18"/>
              </w:rPr>
              <w:t>@class=’hello’</w:t>
            </w:r>
            <w:r>
              <w:rPr>
                <w:rFonts w:hAnsi="微软雅黑" w:cs="宋体" w:hint="eastAsia"/>
                <w:kern w:val="0"/>
                <w:szCs w:val="18"/>
              </w:rPr>
              <w:t>]</w:t>
            </w:r>
            <w:r>
              <w:rPr>
                <w:rFonts w:hAnsi="微软雅黑" w:cs="宋体"/>
                <w:kern w:val="0"/>
                <w:szCs w:val="18"/>
              </w:rPr>
              <w:t xml:space="preserve">   </w:t>
            </w:r>
          </w:p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/html/body/a/@*</w:t>
            </w:r>
          </w:p>
        </w:tc>
      </w:tr>
      <w:tr w:rsidR="00C91403" w:rsidTr="006460A7">
        <w:tc>
          <w:tcPr>
            <w:tcW w:w="1984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[]</w:t>
            </w:r>
          </w:p>
        </w:tc>
        <w:tc>
          <w:tcPr>
            <w:tcW w:w="212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修饰</w:t>
            </w:r>
            <w:r>
              <w:rPr>
                <w:rFonts w:hAnsi="微软雅黑" w:cs="宋体"/>
                <w:kern w:val="0"/>
                <w:szCs w:val="18"/>
              </w:rPr>
              <w:t>语</w:t>
            </w:r>
          </w:p>
        </w:tc>
        <w:tc>
          <w:tcPr>
            <w:tcW w:w="3686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/html/body/div[</w:t>
            </w:r>
            <w:r w:rsidR="000751B2">
              <w:rPr>
                <w:rFonts w:hAnsi="微软雅黑" w:cs="宋体"/>
                <w:kern w:val="0"/>
                <w:szCs w:val="18"/>
              </w:rPr>
              <w:t>5</w:t>
            </w:r>
            <w:r>
              <w:rPr>
                <w:rFonts w:hAnsi="微软雅黑" w:cs="宋体" w:hint="eastAsia"/>
                <w:kern w:val="0"/>
                <w:szCs w:val="18"/>
              </w:rPr>
              <w:t>]</w:t>
            </w:r>
          </w:p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/html/body/div[</w:t>
            </w:r>
            <w:r>
              <w:rPr>
                <w:rFonts w:hAnsi="微软雅黑" w:cs="宋体"/>
                <w:kern w:val="0"/>
                <w:szCs w:val="18"/>
              </w:rPr>
              <w:t>@class=”while”</w:t>
            </w:r>
            <w:r>
              <w:rPr>
                <w:rFonts w:hAnsi="微软雅黑" w:cs="宋体" w:hint="eastAsia"/>
                <w:kern w:val="0"/>
                <w:szCs w:val="18"/>
              </w:rPr>
              <w:t>]</w:t>
            </w:r>
          </w:p>
        </w:tc>
      </w:tr>
    </w:tbl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scrapy.selector </w:t>
      </w: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Selector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name = </w:t>
      </w:r>
      <w:r w:rsidRPr="00C81EEA">
        <w:rPr>
          <w:rFonts w:hint="eastAsia"/>
          <w:color w:val="008080"/>
          <w:shd w:val="clear" w:color="auto" w:fill="FFFFFF"/>
        </w:rPr>
        <w:t>"baidu"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</w:t>
      </w:r>
      <w:r w:rsidRPr="00C81EEA">
        <w:rPr>
          <w:rFonts w:hint="eastAsia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start_requests(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url = </w:t>
      </w:r>
      <w:r w:rsidRPr="00C81EEA">
        <w:rPr>
          <w:rFonts w:hint="eastAsia"/>
          <w:color w:val="008080"/>
          <w:shd w:val="clear" w:color="auto" w:fill="FFFFFF"/>
        </w:rPr>
        <w:t>"https://www.baidu.com/"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headers = {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"User-Agent"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}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scrapy.Request(</w:t>
      </w:r>
      <w:r w:rsidRPr="00C81EEA">
        <w:rPr>
          <w:rFonts w:hint="eastAsia"/>
          <w:color w:val="660099"/>
          <w:shd w:val="clear" w:color="auto" w:fill="FFFFFF"/>
        </w:rPr>
        <w:t>url</w:t>
      </w:r>
      <w:r w:rsidRPr="00C81EEA">
        <w:rPr>
          <w:rFonts w:hint="eastAsia"/>
          <w:color w:val="000000"/>
          <w:shd w:val="clear" w:color="auto" w:fill="FFFFFF"/>
        </w:rPr>
        <w:t>=url,</w:t>
      </w:r>
      <w:r w:rsidRPr="00C81EEA">
        <w:rPr>
          <w:rFonts w:hint="eastAsia"/>
          <w:color w:val="660099"/>
          <w:shd w:val="clear" w:color="auto" w:fill="FFFFFF"/>
        </w:rPr>
        <w:t>headers</w:t>
      </w:r>
      <w:r w:rsidRPr="00C81EEA">
        <w:rPr>
          <w:rFonts w:hint="eastAsia"/>
          <w:color w:val="000000"/>
          <w:shd w:val="clear" w:color="auto" w:fill="FFFFFF"/>
        </w:rPr>
        <w:t>=headers,</w:t>
      </w:r>
      <w:r w:rsidRPr="00C81EEA">
        <w:rPr>
          <w:rFonts w:hint="eastAsia"/>
          <w:color w:val="660099"/>
          <w:shd w:val="clear" w:color="auto" w:fill="FFFFFF"/>
        </w:rPr>
        <w:t>method</w:t>
      </w:r>
      <w:r w:rsidRPr="00C81EEA">
        <w:rPr>
          <w:rFonts w:hint="eastAsia"/>
          <w:color w:val="000000"/>
          <w:shd w:val="clear" w:color="auto" w:fill="FFFFFF"/>
        </w:rPr>
        <w:t>=</w:t>
      </w:r>
      <w:r w:rsidRPr="00C81EEA">
        <w:rPr>
          <w:rFonts w:hint="eastAsia"/>
          <w:color w:val="008080"/>
          <w:shd w:val="clear" w:color="auto" w:fill="FFFFFF"/>
        </w:rPr>
        <w:t>'GET'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parse(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,response):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lastRenderedPageBreak/>
        <w:t xml:space="preserve">        select = Selector(response)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img_list = select.xpath(</w:t>
      </w:r>
      <w:r w:rsidRPr="00C81EEA">
        <w:rPr>
          <w:rFonts w:hint="eastAsia"/>
          <w:color w:val="008080"/>
          <w:shd w:val="clear" w:color="auto" w:fill="FFFFFF"/>
        </w:rPr>
        <w:t>"//img/@src"</w:t>
      </w:r>
      <w:r w:rsidRPr="00C81EEA">
        <w:rPr>
          <w:rFonts w:hint="eastAsia"/>
          <w:color w:val="000000"/>
          <w:shd w:val="clear" w:color="auto" w:fill="FFFFFF"/>
        </w:rPr>
        <w:t>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</w:t>
      </w:r>
      <w:r w:rsidRPr="00C81EEA">
        <w:rPr>
          <w:rFonts w:hint="eastAsia"/>
          <w:color w:val="000000"/>
          <w:shd w:val="clear" w:color="auto" w:fill="FFFFFF"/>
        </w:rPr>
        <w:tab/>
      </w:r>
      <w:r w:rsidRPr="00C81EEA">
        <w:rPr>
          <w:rFonts w:hint="eastAsia"/>
          <w:shd w:val="clear" w:color="auto" w:fill="FFFFFF"/>
        </w:rPr>
        <w:t>print</w:t>
      </w:r>
      <w:r w:rsidRPr="00C81EEA">
        <w:rPr>
          <w:rFonts w:hint="eastAsia"/>
          <w:color w:val="000000"/>
          <w:shd w:val="clear" w:color="auto" w:fill="FFFFFF"/>
        </w:rPr>
        <w:t>(</w:t>
      </w:r>
      <w:r w:rsidRPr="00C81EEA">
        <w:rPr>
          <w:rFonts w:hint="eastAsia"/>
          <w:shd w:val="clear" w:color="auto" w:fill="FFFFFF"/>
        </w:rPr>
        <w:t>type</w:t>
      </w:r>
      <w:r w:rsidRPr="00C81EEA">
        <w:rPr>
          <w:rFonts w:hint="eastAsia"/>
          <w:color w:val="000000"/>
          <w:shd w:val="clear" w:color="auto" w:fill="FFFFFF"/>
        </w:rPr>
        <w:t>(img_list))##&lt;class'scrapy.selector.unified.SelectorList'&gt;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 xml:space="preserve">for </w:t>
      </w:r>
      <w:r w:rsidRPr="00C81EEA">
        <w:rPr>
          <w:rFonts w:hint="eastAsia"/>
          <w:color w:val="000000"/>
          <w:shd w:val="clear" w:color="auto" w:fill="FFFFFF"/>
        </w:rPr>
        <w:t xml:space="preserve">img </w:t>
      </w:r>
      <w:r w:rsidRPr="00C81EEA">
        <w:rPr>
          <w:rFonts w:hint="eastAsia"/>
          <w:shd w:val="clear" w:color="auto" w:fill="FFFFFF"/>
        </w:rPr>
        <w:t xml:space="preserve">in </w:t>
      </w:r>
      <w:r w:rsidRPr="00C81EEA">
        <w:rPr>
          <w:rFonts w:hint="eastAsia"/>
          <w:color w:val="000000"/>
          <w:shd w:val="clear" w:color="auto" w:fill="FFFFFF"/>
        </w:rPr>
        <w:t>img_list:</w:t>
      </w:r>
    </w:p>
    <w:p w:rsidR="00C91403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.log(img)</w:t>
      </w:r>
    </w:p>
    <w:p w:rsidR="00C91403" w:rsidRDefault="00C91403" w:rsidP="00FB31B9">
      <w:pPr>
        <w:pStyle w:val="HTML"/>
        <w:shd w:val="clear" w:color="auto" w:fill="FFFFFF"/>
        <w:ind w:firstLine="482"/>
        <w:rPr>
          <w:color w:val="000000"/>
          <w:shd w:val="clear" w:color="auto" w:fill="FFFFFF"/>
        </w:rPr>
      </w:pPr>
    </w:p>
    <w:p w:rsidR="00C91403" w:rsidRDefault="002D488D" w:rsidP="00FB31B9">
      <w:pPr>
        <w:pStyle w:val="HTML"/>
        <w:shd w:val="clear" w:color="auto" w:fill="FFFFFF"/>
        <w:ind w:firstLine="482"/>
        <w:jc w:val="center"/>
      </w:pPr>
      <w:r>
        <w:rPr>
          <w:noProof/>
        </w:rPr>
        <w:drawing>
          <wp:inline distT="0" distB="0" distL="114300" distR="114300" wp14:anchorId="37281B72" wp14:editId="18B1A29B">
            <wp:extent cx="5269230" cy="180784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ab/>
      </w:r>
      <w:r>
        <w:rPr>
          <w:rFonts w:hAnsi="微软雅黑" w:cs="宋体" w:hint="eastAsia"/>
          <w:kern w:val="0"/>
          <w:szCs w:val="18"/>
        </w:rPr>
        <w:t>2、</w:t>
      </w:r>
      <w:r w:rsidR="006460A7">
        <w:rPr>
          <w:rFonts w:hAnsi="微软雅黑" w:cs="宋体"/>
          <w:kern w:val="0"/>
          <w:szCs w:val="18"/>
        </w:rPr>
        <w:t>css</w:t>
      </w:r>
      <w:r w:rsidR="006460A7">
        <w:rPr>
          <w:rFonts w:hAnsi="微软雅黑" w:cs="宋体" w:hint="eastAsia"/>
          <w:kern w:val="0"/>
          <w:szCs w:val="18"/>
        </w:rPr>
        <w:t xml:space="preserve"> 选择器</w:t>
      </w:r>
    </w:p>
    <w:tbl>
      <w:tblPr>
        <w:tblStyle w:val="a3"/>
        <w:tblW w:w="751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2551"/>
        <w:gridCol w:w="2693"/>
        <w:gridCol w:w="2268"/>
      </w:tblGrid>
      <w:tr w:rsidR="00C91403">
        <w:tc>
          <w:tcPr>
            <w:tcW w:w="2551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表达式</w:t>
            </w:r>
          </w:p>
        </w:tc>
        <w:tc>
          <w:tcPr>
            <w:tcW w:w="2693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描述</w:t>
            </w:r>
          </w:p>
        </w:tc>
        <w:tc>
          <w:tcPr>
            <w:tcW w:w="2268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例子</w:t>
            </w:r>
          </w:p>
        </w:tc>
      </w:tr>
      <w:tr w:rsidR="00C91403">
        <w:tc>
          <w:tcPr>
            <w:tcW w:w="2551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*</w:t>
            </w:r>
          </w:p>
        </w:tc>
        <w:tc>
          <w:tcPr>
            <w:tcW w:w="2693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所有</w:t>
            </w:r>
            <w:r>
              <w:rPr>
                <w:rFonts w:hAnsi="微软雅黑" w:cs="宋体"/>
                <w:kern w:val="0"/>
                <w:szCs w:val="18"/>
              </w:rPr>
              <w:t>元素</w:t>
            </w:r>
          </w:p>
        </w:tc>
        <w:tc>
          <w:tcPr>
            <w:tcW w:w="2268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*</w:t>
            </w:r>
            <w:r>
              <w:rPr>
                <w:rFonts w:hAnsi="微软雅黑" w:cs="宋体"/>
                <w:kern w:val="0"/>
                <w:szCs w:val="18"/>
              </w:rPr>
              <w:t xml:space="preserve"> </w:t>
            </w:r>
            <w:r>
              <w:rPr>
                <w:rFonts w:hAnsi="微软雅黑" w:cs="宋体" w:hint="eastAsia"/>
                <w:color w:val="FF0000"/>
                <w:kern w:val="0"/>
                <w:szCs w:val="18"/>
              </w:rPr>
              <w:t>所有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的标签</w:t>
            </w:r>
          </w:p>
        </w:tc>
      </w:tr>
      <w:tr w:rsidR="00C91403">
        <w:tc>
          <w:tcPr>
            <w:tcW w:w="2551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T</w:t>
            </w:r>
            <w:r>
              <w:rPr>
                <w:rFonts w:hAnsi="微软雅黑" w:cs="宋体" w:hint="eastAsia"/>
                <w:kern w:val="0"/>
                <w:szCs w:val="18"/>
              </w:rPr>
              <w:t>ag</w:t>
            </w:r>
          </w:p>
        </w:tc>
        <w:tc>
          <w:tcPr>
            <w:tcW w:w="2693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指定</w:t>
            </w:r>
            <w:r>
              <w:rPr>
                <w:rFonts w:hAnsi="微软雅黑" w:cs="宋体"/>
                <w:kern w:val="0"/>
                <w:szCs w:val="18"/>
              </w:rPr>
              <w:t>标签</w:t>
            </w:r>
          </w:p>
        </w:tc>
        <w:tc>
          <w:tcPr>
            <w:tcW w:w="2268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i</w:t>
            </w:r>
            <w:r>
              <w:rPr>
                <w:rFonts w:hAnsi="微软雅黑" w:cs="宋体" w:hint="eastAsia"/>
                <w:kern w:val="0"/>
                <w:szCs w:val="18"/>
              </w:rPr>
              <w:t>mg</w:t>
            </w:r>
            <w:r>
              <w:rPr>
                <w:rFonts w:hAnsi="微软雅黑" w:cs="宋体"/>
                <w:kern w:val="0"/>
                <w:szCs w:val="18"/>
              </w:rPr>
              <w:t xml:space="preserve"> </w:t>
            </w:r>
            <w:r>
              <w:rPr>
                <w:rFonts w:hAnsi="微软雅黑" w:cs="宋体" w:hint="eastAsia"/>
                <w:color w:val="FF0000"/>
                <w:kern w:val="0"/>
                <w:szCs w:val="18"/>
              </w:rPr>
              <w:t>所有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的img标签</w:t>
            </w:r>
          </w:p>
        </w:tc>
      </w:tr>
      <w:tr w:rsidR="00C91403">
        <w:tc>
          <w:tcPr>
            <w:tcW w:w="2551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T</w:t>
            </w:r>
            <w:r>
              <w:rPr>
                <w:rFonts w:hAnsi="微软雅黑" w:cs="宋体" w:hint="eastAsia"/>
                <w:kern w:val="0"/>
                <w:szCs w:val="18"/>
              </w:rPr>
              <w:t>ag1</w:t>
            </w:r>
            <w:r>
              <w:rPr>
                <w:rFonts w:hAnsi="微软雅黑" w:cs="宋体"/>
                <w:kern w:val="0"/>
                <w:szCs w:val="18"/>
              </w:rPr>
              <w:t>,tag2</w:t>
            </w:r>
          </w:p>
        </w:tc>
        <w:tc>
          <w:tcPr>
            <w:tcW w:w="2693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指定</w:t>
            </w:r>
            <w:r>
              <w:rPr>
                <w:rFonts w:hAnsi="微软雅黑" w:cs="宋体"/>
                <w:kern w:val="0"/>
                <w:szCs w:val="18"/>
              </w:rPr>
              <w:t>多个标签</w:t>
            </w:r>
          </w:p>
        </w:tc>
        <w:tc>
          <w:tcPr>
            <w:tcW w:w="2268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 xml:space="preserve">img,a 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img和a标签</w:t>
            </w:r>
          </w:p>
        </w:tc>
      </w:tr>
      <w:tr w:rsidR="00C91403">
        <w:tc>
          <w:tcPr>
            <w:tcW w:w="2551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T</w:t>
            </w:r>
            <w:r>
              <w:rPr>
                <w:rFonts w:hAnsi="微软雅黑" w:cs="宋体" w:hint="eastAsia"/>
                <w:kern w:val="0"/>
                <w:szCs w:val="18"/>
              </w:rPr>
              <w:t>ag</w:t>
            </w:r>
            <w:r>
              <w:rPr>
                <w:rFonts w:hAnsi="微软雅黑" w:cs="宋体"/>
                <w:kern w:val="0"/>
                <w:szCs w:val="18"/>
              </w:rPr>
              <w:t>1 tage2</w:t>
            </w:r>
            <w:r>
              <w:rPr>
                <w:rFonts w:hAnsi="微软雅黑" w:cs="宋体" w:hint="eastAsia"/>
                <w:kern w:val="0"/>
                <w:szCs w:val="18"/>
              </w:rPr>
              <w:t xml:space="preserve"> (中间是空格)</w:t>
            </w:r>
          </w:p>
        </w:tc>
        <w:tc>
          <w:tcPr>
            <w:tcW w:w="2693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下一层</w:t>
            </w:r>
            <w:r>
              <w:rPr>
                <w:rFonts w:hAnsi="微软雅黑" w:cs="宋体"/>
                <w:kern w:val="0"/>
                <w:szCs w:val="18"/>
              </w:rPr>
              <w:t>标签</w:t>
            </w:r>
          </w:p>
        </w:tc>
        <w:tc>
          <w:tcPr>
            <w:tcW w:w="2268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 xml:space="preserve">Img a 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img</w:t>
            </w:r>
            <w:r>
              <w:rPr>
                <w:rFonts w:hAnsi="微软雅黑" w:cs="宋体" w:hint="eastAsia"/>
                <w:color w:val="FF0000"/>
                <w:kern w:val="0"/>
                <w:szCs w:val="18"/>
              </w:rPr>
              <w:t>下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的a</w:t>
            </w:r>
            <w:r>
              <w:rPr>
                <w:rFonts w:hAnsi="微软雅黑" w:cs="宋体" w:hint="eastAsia"/>
                <w:color w:val="FF0000"/>
                <w:kern w:val="0"/>
                <w:szCs w:val="18"/>
              </w:rPr>
              <w:t>标签</w:t>
            </w:r>
          </w:p>
        </w:tc>
      </w:tr>
      <w:tr w:rsidR="00C91403">
        <w:tc>
          <w:tcPr>
            <w:tcW w:w="2551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A</w:t>
            </w:r>
            <w:r>
              <w:rPr>
                <w:rFonts w:hAnsi="微软雅黑" w:cs="宋体" w:hint="eastAsia"/>
                <w:kern w:val="0"/>
                <w:szCs w:val="18"/>
              </w:rPr>
              <w:t xml:space="preserve">ttrib </w:t>
            </w:r>
            <w:r>
              <w:rPr>
                <w:rFonts w:hAnsi="微软雅黑" w:cs="宋体"/>
                <w:kern w:val="0"/>
                <w:szCs w:val="18"/>
              </w:rPr>
              <w:t>= value</w:t>
            </w:r>
          </w:p>
        </w:tc>
        <w:tc>
          <w:tcPr>
            <w:tcW w:w="2693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 w:hint="eastAsia"/>
                <w:kern w:val="0"/>
                <w:szCs w:val="18"/>
              </w:rPr>
              <w:t>指定</w:t>
            </w:r>
            <w:r>
              <w:rPr>
                <w:rFonts w:hAnsi="微软雅黑" w:cs="宋体"/>
                <w:kern w:val="0"/>
                <w:szCs w:val="18"/>
              </w:rPr>
              <w:t>属性</w:t>
            </w:r>
          </w:p>
        </w:tc>
        <w:tc>
          <w:tcPr>
            <w:tcW w:w="2268" w:type="dxa"/>
          </w:tcPr>
          <w:p w:rsidR="00C91403" w:rsidRDefault="002D488D" w:rsidP="00FB31B9">
            <w:pPr>
              <w:widowControl/>
              <w:ind w:firstLineChars="0" w:firstLine="0"/>
              <w:rPr>
                <w:rFonts w:hAnsi="微软雅黑" w:cs="宋体"/>
                <w:b w:val="0"/>
                <w:kern w:val="0"/>
                <w:szCs w:val="18"/>
              </w:rPr>
            </w:pPr>
            <w:r>
              <w:rPr>
                <w:rFonts w:hAnsi="微软雅黑" w:cs="宋体"/>
                <w:kern w:val="0"/>
                <w:szCs w:val="18"/>
              </w:rPr>
              <w:t>I</w:t>
            </w:r>
            <w:r>
              <w:rPr>
                <w:rFonts w:hAnsi="微软雅黑" w:cs="宋体" w:hint="eastAsia"/>
                <w:kern w:val="0"/>
                <w:szCs w:val="18"/>
              </w:rPr>
              <w:t>d</w:t>
            </w:r>
            <w:r>
              <w:rPr>
                <w:rFonts w:hAnsi="微软雅黑" w:cs="宋体"/>
                <w:kern w:val="0"/>
                <w:szCs w:val="18"/>
              </w:rPr>
              <w:t xml:space="preserve"> = 1 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id等于</w:t>
            </w:r>
            <w:r>
              <w:rPr>
                <w:rFonts w:hAnsi="微软雅黑" w:cs="宋体" w:hint="eastAsia"/>
                <w:color w:val="FF0000"/>
                <w:kern w:val="0"/>
                <w:szCs w:val="18"/>
              </w:rPr>
              <w:t>1的</w:t>
            </w:r>
            <w:r>
              <w:rPr>
                <w:rFonts w:hAnsi="微软雅黑" w:cs="宋体"/>
                <w:color w:val="FF0000"/>
                <w:kern w:val="0"/>
                <w:szCs w:val="18"/>
              </w:rPr>
              <w:t>标签</w:t>
            </w:r>
          </w:p>
        </w:tc>
      </w:tr>
    </w:tbl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scrapy.selector </w:t>
      </w: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Selector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name = </w:t>
      </w:r>
      <w:r w:rsidRPr="00C81EEA">
        <w:rPr>
          <w:rFonts w:hint="eastAsia"/>
          <w:color w:val="008080"/>
          <w:shd w:val="clear" w:color="auto" w:fill="FFFFFF"/>
        </w:rPr>
        <w:t>"baidu"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</w:t>
      </w:r>
      <w:r w:rsidRPr="00C81EEA">
        <w:rPr>
          <w:rFonts w:hint="eastAsia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start_requests(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url = </w:t>
      </w:r>
      <w:r w:rsidRPr="00C81EEA">
        <w:rPr>
          <w:rFonts w:hint="eastAsia"/>
          <w:color w:val="008080"/>
          <w:shd w:val="clear" w:color="auto" w:fill="FFFFFF"/>
        </w:rPr>
        <w:t>"https://www.baidu.com/"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headers = {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"User-Agent"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}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scrapy.Request(</w:t>
      </w:r>
      <w:r w:rsidRPr="00C81EEA">
        <w:rPr>
          <w:rFonts w:hint="eastAsia"/>
          <w:color w:val="660099"/>
          <w:shd w:val="clear" w:color="auto" w:fill="FFFFFF"/>
        </w:rPr>
        <w:t>url</w:t>
      </w:r>
      <w:r w:rsidRPr="00C81EEA">
        <w:rPr>
          <w:rFonts w:hint="eastAsia"/>
          <w:color w:val="000000"/>
          <w:shd w:val="clear" w:color="auto" w:fill="FFFFFF"/>
        </w:rPr>
        <w:t>=url,</w:t>
      </w:r>
      <w:r w:rsidRPr="00C81EEA">
        <w:rPr>
          <w:rFonts w:hint="eastAsia"/>
          <w:color w:val="660099"/>
          <w:shd w:val="clear" w:color="auto" w:fill="FFFFFF"/>
        </w:rPr>
        <w:t>headers</w:t>
      </w:r>
      <w:r w:rsidRPr="00C81EEA">
        <w:rPr>
          <w:rFonts w:hint="eastAsia"/>
          <w:color w:val="000000"/>
          <w:shd w:val="clear" w:color="auto" w:fill="FFFFFF"/>
        </w:rPr>
        <w:t>=headers,</w:t>
      </w:r>
      <w:r w:rsidRPr="00C81EEA">
        <w:rPr>
          <w:rFonts w:hint="eastAsia"/>
          <w:color w:val="660099"/>
          <w:shd w:val="clear" w:color="auto" w:fill="FFFFFF"/>
        </w:rPr>
        <w:t>method</w:t>
      </w:r>
      <w:r w:rsidRPr="00C81EEA">
        <w:rPr>
          <w:rFonts w:hint="eastAsia"/>
          <w:color w:val="000000"/>
          <w:shd w:val="clear" w:color="auto" w:fill="FFFFFF"/>
        </w:rPr>
        <w:t>=</w:t>
      </w:r>
      <w:r w:rsidRPr="00C81EEA">
        <w:rPr>
          <w:rFonts w:hint="eastAsia"/>
          <w:color w:val="008080"/>
          <w:shd w:val="clear" w:color="auto" w:fill="FFFFFF"/>
        </w:rPr>
        <w:t>'GET'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parse(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,response):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select = Selector(response)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img_list = select.css(</w:t>
      </w:r>
      <w:r w:rsidRPr="00C81EEA">
        <w:rPr>
          <w:rFonts w:hint="eastAsia"/>
          <w:color w:val="008080"/>
          <w:shd w:val="clear" w:color="auto" w:fill="FFFFFF"/>
        </w:rPr>
        <w:t>"img"</w:t>
      </w:r>
      <w:r w:rsidRPr="00C81EEA">
        <w:rPr>
          <w:rFonts w:hint="eastAsia"/>
          <w:color w:val="000000"/>
          <w:shd w:val="clear" w:color="auto" w:fill="FFFFFF"/>
        </w:rPr>
        <w:t>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>print</w:t>
      </w:r>
      <w:r w:rsidRPr="00C81EEA">
        <w:rPr>
          <w:rFonts w:hint="eastAsia"/>
          <w:color w:val="000000"/>
          <w:shd w:val="clear" w:color="auto" w:fill="FFFFFF"/>
        </w:rPr>
        <w:t>(</w:t>
      </w:r>
      <w:r w:rsidRPr="00C81EEA">
        <w:rPr>
          <w:rFonts w:hint="eastAsia"/>
          <w:shd w:val="clear" w:color="auto" w:fill="FFFFFF"/>
        </w:rPr>
        <w:t>type</w:t>
      </w:r>
      <w:r w:rsidRPr="00C81EEA">
        <w:rPr>
          <w:rFonts w:hint="eastAsia"/>
          <w:color w:val="000000"/>
          <w:shd w:val="clear" w:color="auto" w:fill="FFFFFF"/>
        </w:rPr>
        <w:t>(img_list))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 xml:space="preserve">for </w:t>
      </w:r>
      <w:r w:rsidRPr="00C81EEA">
        <w:rPr>
          <w:rFonts w:hint="eastAsia"/>
          <w:color w:val="000000"/>
          <w:shd w:val="clear" w:color="auto" w:fill="FFFFFF"/>
        </w:rPr>
        <w:t xml:space="preserve">img </w:t>
      </w:r>
      <w:r w:rsidRPr="00C81EEA">
        <w:rPr>
          <w:rFonts w:hint="eastAsia"/>
          <w:shd w:val="clear" w:color="auto" w:fill="FFFFFF"/>
        </w:rPr>
        <w:t xml:space="preserve">in </w:t>
      </w:r>
      <w:r w:rsidRPr="00C81EEA">
        <w:rPr>
          <w:rFonts w:hint="eastAsia"/>
          <w:color w:val="000000"/>
          <w:shd w:val="clear" w:color="auto" w:fill="FFFFFF"/>
        </w:rPr>
        <w:t>img_list: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.log(img)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shd w:val="clear" w:color="auto" w:fill="FFFFFF"/>
        </w:rPr>
        <w:t>print</w:t>
      </w:r>
      <w:r w:rsidRPr="00C81EEA">
        <w:rPr>
          <w:rFonts w:hint="eastAsia"/>
          <w:color w:val="000000"/>
          <w:shd w:val="clear" w:color="auto" w:fill="FFFFFF"/>
        </w:rPr>
        <w:t>(img)</w:t>
      </w:r>
    </w:p>
    <w:p w:rsidR="00C91403" w:rsidRDefault="002D488D" w:rsidP="00FB31B9">
      <w:pPr>
        <w:ind w:firstLine="360"/>
        <w:jc w:val="center"/>
      </w:pPr>
      <w:r>
        <w:rPr>
          <w:noProof/>
        </w:rPr>
        <w:lastRenderedPageBreak/>
        <w:drawing>
          <wp:inline distT="0" distB="0" distL="114300" distR="114300" wp14:anchorId="4BEC3320" wp14:editId="3F7241E5">
            <wp:extent cx="5266690" cy="227012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3、</w:t>
      </w:r>
      <w:r w:rsidR="006460A7">
        <w:rPr>
          <w:rFonts w:hAnsi="微软雅黑" w:cs="宋体"/>
          <w:kern w:val="0"/>
          <w:szCs w:val="18"/>
        </w:rPr>
        <w:t>re正则匹配</w:t>
      </w:r>
    </w:p>
    <w:p w:rsidR="00C91403" w:rsidRPr="00C81EEA" w:rsidRDefault="002D488D" w:rsidP="00FB31B9">
      <w:pPr>
        <w:ind w:firstLine="360"/>
      </w:pPr>
      <w:r w:rsidRPr="00C81EEA">
        <w:tab/>
      </w:r>
      <w:r w:rsidRPr="00C81EEA">
        <w:rPr>
          <w:rFonts w:hint="eastAsia"/>
        </w:rPr>
        <w:t>正则</w:t>
      </w:r>
      <w:r w:rsidRPr="00C81EEA">
        <w:t>在scrapy当中比较尴尬，他不可以独立用，只可以加</w:t>
      </w:r>
      <w:r w:rsidRPr="00C81EEA">
        <w:rPr>
          <w:rFonts w:hint="eastAsia"/>
        </w:rPr>
        <w:t>在</w:t>
      </w:r>
      <w:r w:rsidRPr="00C81EEA">
        <w:t>匹配项后面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scrapy.selector </w:t>
      </w: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Selector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name = </w:t>
      </w:r>
      <w:r w:rsidRPr="00C81EEA">
        <w:rPr>
          <w:rFonts w:hint="eastAsia"/>
          <w:color w:val="008080"/>
          <w:shd w:val="clear" w:color="auto" w:fill="FFFFFF"/>
        </w:rPr>
        <w:t>"tupian"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start_requests(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url = </w:t>
      </w:r>
      <w:r w:rsidRPr="00C81EEA">
        <w:rPr>
          <w:rFonts w:hint="eastAsia"/>
          <w:color w:val="008080"/>
          <w:shd w:val="clear" w:color="auto" w:fill="FFFFFF"/>
        </w:rPr>
        <w:t>"http://www.gif5.net/"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headers = {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"Referer"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"https://www.baidu.com/link?url=dW2F8FcLKkCF62nEciiyg5MStOXGkdlO9gwE0Y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kRzi&amp;wd=&amp;eqid=90fd7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130006063b000000035bf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092c"</w:t>
      </w:r>
      <w:r w:rsidRPr="00C81EEA">
        <w:rPr>
          <w:rFonts w:hint="eastAsia"/>
          <w:color w:val="000000"/>
          <w:shd w:val="clear" w:color="auto" w:fill="FFFFFF"/>
        </w:rPr>
        <w:t>,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"User-Agent"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}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scrapy.Request(</w:t>
      </w:r>
      <w:r w:rsidRPr="00C81EEA">
        <w:rPr>
          <w:rFonts w:hint="eastAsia"/>
          <w:color w:val="660099"/>
          <w:shd w:val="clear" w:color="auto" w:fill="FFFFFF"/>
        </w:rPr>
        <w:t>url</w:t>
      </w:r>
      <w:r w:rsidRPr="00C81EEA">
        <w:rPr>
          <w:rFonts w:hint="eastAsia"/>
          <w:color w:val="000000"/>
          <w:shd w:val="clear" w:color="auto" w:fill="FFFFFF"/>
        </w:rPr>
        <w:t>=url,</w:t>
      </w:r>
      <w:r w:rsidRPr="00C81EEA">
        <w:rPr>
          <w:rFonts w:hint="eastAsia"/>
          <w:color w:val="660099"/>
          <w:shd w:val="clear" w:color="auto" w:fill="FFFFFF"/>
        </w:rPr>
        <w:t>headers</w:t>
      </w:r>
      <w:r w:rsidRPr="00C81EEA">
        <w:rPr>
          <w:rFonts w:hint="eastAsia"/>
          <w:color w:val="000000"/>
          <w:shd w:val="clear" w:color="auto" w:fill="FFFFFF"/>
        </w:rPr>
        <w:t>=headers,</w:t>
      </w:r>
      <w:r w:rsidRPr="00C81EEA">
        <w:rPr>
          <w:rFonts w:hint="eastAsia"/>
          <w:color w:val="660099"/>
          <w:shd w:val="clear" w:color="auto" w:fill="FFFFFF"/>
        </w:rPr>
        <w:t>method</w:t>
      </w:r>
      <w:r w:rsidRPr="00C81EEA">
        <w:rPr>
          <w:rFonts w:hint="eastAsia"/>
          <w:color w:val="000000"/>
          <w:shd w:val="clear" w:color="auto" w:fill="FFFFFF"/>
        </w:rPr>
        <w:t>=</w:t>
      </w:r>
      <w:r w:rsidRPr="00C81EEA">
        <w:rPr>
          <w:rFonts w:hint="eastAsia"/>
          <w:color w:val="008080"/>
          <w:shd w:val="clear" w:color="auto" w:fill="FFFFFF"/>
        </w:rPr>
        <w:t>'GET'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parse(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,response):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select = Selector(response)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img_list = select.xpath(</w:t>
      </w:r>
      <w:r w:rsidRPr="00C81EEA">
        <w:rPr>
          <w:rFonts w:hint="eastAsia"/>
          <w:color w:val="008080"/>
          <w:shd w:val="clear" w:color="auto" w:fill="FFFFFF"/>
        </w:rPr>
        <w:t>"//img/@src"</w:t>
      </w:r>
      <w:r w:rsidRPr="00C81EEA">
        <w:rPr>
          <w:rFonts w:hint="eastAsia"/>
          <w:color w:val="000000"/>
          <w:shd w:val="clear" w:color="auto" w:fill="FFFFFF"/>
        </w:rPr>
        <w:t>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for </w:t>
      </w:r>
      <w:r w:rsidRPr="00C81EEA">
        <w:rPr>
          <w:rFonts w:hint="eastAsia"/>
          <w:color w:val="000000"/>
          <w:shd w:val="clear" w:color="auto" w:fill="FFFFFF"/>
        </w:rPr>
        <w:t xml:space="preserve">img </w:t>
      </w:r>
      <w:r w:rsidRPr="00C81EEA">
        <w:rPr>
          <w:rFonts w:hint="eastAsia"/>
          <w:color w:val="000080"/>
          <w:shd w:val="clear" w:color="auto" w:fill="FFFFFF"/>
        </w:rPr>
        <w:t xml:space="preserve">in </w:t>
      </w:r>
      <w:r w:rsidRPr="00C81EEA">
        <w:rPr>
          <w:rFonts w:hint="eastAsia"/>
          <w:color w:val="000000"/>
          <w:shd w:val="clear" w:color="auto" w:fill="FFFFFF"/>
        </w:rPr>
        <w:t>img_list: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Img =img.re(</w:t>
      </w:r>
      <w:r w:rsidRPr="00C81EEA">
        <w:rPr>
          <w:rFonts w:hint="eastAsia"/>
          <w:color w:val="008080"/>
          <w:shd w:val="clear" w:color="auto" w:fill="FFFFFF"/>
        </w:rPr>
        <w:t>"(.*?)gif$"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#匹配前面所有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        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.log(Img)</w:t>
      </w:r>
    </w:p>
    <w:p w:rsidR="00C91403" w:rsidRDefault="002D488D" w:rsidP="00FB31B9">
      <w:pPr>
        <w:ind w:firstLine="360"/>
        <w:jc w:val="center"/>
      </w:pPr>
      <w:r>
        <w:rPr>
          <w:noProof/>
        </w:rPr>
        <w:lastRenderedPageBreak/>
        <w:drawing>
          <wp:inline distT="0" distB="0" distL="114300" distR="114300" wp14:anchorId="35A54320" wp14:editId="200CF473">
            <wp:extent cx="5267325" cy="241427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403" w:rsidRPr="00401EAA" w:rsidRDefault="000751B2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5</w:t>
      </w:r>
      <w:r w:rsidR="002D488D">
        <w:rPr>
          <w:rFonts w:hAnsi="微软雅黑" w:cs="宋体" w:hint="eastAsia"/>
          <w:kern w:val="0"/>
          <w:szCs w:val="18"/>
        </w:rPr>
        <w:t>、</w:t>
      </w:r>
      <w:r w:rsidR="002D488D">
        <w:rPr>
          <w:rFonts w:hAnsi="微软雅黑" w:cs="宋体"/>
          <w:kern w:val="0"/>
          <w:szCs w:val="18"/>
        </w:rPr>
        <w:t>S</w:t>
      </w:r>
      <w:r w:rsidR="002D488D">
        <w:rPr>
          <w:rFonts w:hAnsi="微软雅黑" w:cs="宋体" w:hint="eastAsia"/>
          <w:kern w:val="0"/>
          <w:szCs w:val="18"/>
        </w:rPr>
        <w:t>elector</w:t>
      </w:r>
      <w:r w:rsidR="002D488D">
        <w:rPr>
          <w:rFonts w:hAnsi="微软雅黑" w:cs="宋体"/>
          <w:kern w:val="0"/>
          <w:szCs w:val="18"/>
        </w:rPr>
        <w:t>对象返回</w:t>
      </w:r>
      <w:r w:rsidR="002D488D">
        <w:rPr>
          <w:rFonts w:hAnsi="微软雅黑" w:cs="宋体" w:hint="eastAsia"/>
          <w:kern w:val="0"/>
          <w:szCs w:val="18"/>
        </w:rPr>
        <w:t>字符</w:t>
      </w:r>
      <w:r w:rsidR="002D488D">
        <w:rPr>
          <w:rFonts w:hAnsi="微软雅黑" w:cs="宋体"/>
          <w:kern w:val="0"/>
          <w:szCs w:val="18"/>
        </w:rPr>
        <w:t>结果的方法：</w:t>
      </w:r>
      <w:r w:rsidR="002D488D" w:rsidRPr="00C81EEA">
        <w:t>Extract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scrapy.selector </w:t>
      </w: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Selector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name = </w:t>
      </w:r>
      <w:r w:rsidRPr="00C81EEA">
        <w:rPr>
          <w:rFonts w:hint="eastAsia"/>
          <w:color w:val="008080"/>
          <w:shd w:val="clear" w:color="auto" w:fill="FFFFFF"/>
        </w:rPr>
        <w:t>"baidu"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start_requests(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url = </w:t>
      </w:r>
      <w:r w:rsidRPr="00C81EEA">
        <w:rPr>
          <w:rFonts w:hint="eastAsia"/>
          <w:color w:val="008080"/>
          <w:shd w:val="clear" w:color="auto" w:fill="FFFFFF"/>
        </w:rPr>
        <w:t>"https://www.baidu.com/"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headers = {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"User-Agent"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}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scrapy.Request(</w:t>
      </w:r>
      <w:r w:rsidRPr="00C81EEA">
        <w:rPr>
          <w:rFonts w:hint="eastAsia"/>
          <w:color w:val="660099"/>
          <w:shd w:val="clear" w:color="auto" w:fill="FFFFFF"/>
        </w:rPr>
        <w:t>url</w:t>
      </w:r>
      <w:r w:rsidRPr="00C81EEA">
        <w:rPr>
          <w:rFonts w:hint="eastAsia"/>
          <w:color w:val="000000"/>
          <w:shd w:val="clear" w:color="auto" w:fill="FFFFFF"/>
        </w:rPr>
        <w:t>=url,</w:t>
      </w:r>
      <w:r w:rsidRPr="00C81EEA">
        <w:rPr>
          <w:rFonts w:hint="eastAsia"/>
          <w:color w:val="660099"/>
          <w:shd w:val="clear" w:color="auto" w:fill="FFFFFF"/>
        </w:rPr>
        <w:t>headers</w:t>
      </w:r>
      <w:r w:rsidRPr="00C81EEA">
        <w:rPr>
          <w:rFonts w:hint="eastAsia"/>
          <w:color w:val="000000"/>
          <w:shd w:val="clear" w:color="auto" w:fill="FFFFFF"/>
        </w:rPr>
        <w:t>=headers,</w:t>
      </w:r>
      <w:r w:rsidRPr="00C81EEA">
        <w:rPr>
          <w:rFonts w:hint="eastAsia"/>
          <w:color w:val="660099"/>
          <w:shd w:val="clear" w:color="auto" w:fill="FFFFFF"/>
        </w:rPr>
        <w:t>method</w:t>
      </w:r>
      <w:r w:rsidRPr="00C81EEA">
        <w:rPr>
          <w:rFonts w:hint="eastAsia"/>
          <w:color w:val="000000"/>
          <w:shd w:val="clear" w:color="auto" w:fill="FFFFFF"/>
        </w:rPr>
        <w:t>=</w:t>
      </w:r>
      <w:r w:rsidRPr="00C81EEA">
        <w:rPr>
          <w:rFonts w:hint="eastAsia"/>
          <w:color w:val="008080"/>
          <w:shd w:val="clear" w:color="auto" w:fill="FFFFFF"/>
        </w:rPr>
        <w:t>'GET'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parse(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,response):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select = Selector(response)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img_list = select.xpath(</w:t>
      </w:r>
      <w:r w:rsidRPr="00C81EEA">
        <w:rPr>
          <w:rFonts w:hint="eastAsia"/>
          <w:color w:val="008080"/>
          <w:shd w:val="clear" w:color="auto" w:fill="FFFFFF"/>
        </w:rPr>
        <w:t>"//img/@src"</w:t>
      </w:r>
      <w:r w:rsidRPr="00C81EEA">
        <w:rPr>
          <w:rFonts w:hint="eastAsia"/>
          <w:color w:val="000000"/>
          <w:shd w:val="clear" w:color="auto" w:fill="FFFFFF"/>
        </w:rPr>
        <w:t>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>print</w:t>
      </w:r>
      <w:r w:rsidRPr="00C81EEA">
        <w:rPr>
          <w:rFonts w:hint="eastAsia"/>
          <w:color w:val="000000"/>
          <w:shd w:val="clear" w:color="auto" w:fill="FFFFFF"/>
        </w:rPr>
        <w:t>(</w:t>
      </w:r>
      <w:r w:rsidRPr="00C81EEA">
        <w:rPr>
          <w:rFonts w:hint="eastAsia"/>
          <w:color w:val="000080"/>
          <w:shd w:val="clear" w:color="auto" w:fill="FFFFFF"/>
        </w:rPr>
        <w:t>type</w:t>
      </w:r>
      <w:r w:rsidRPr="00C81EEA">
        <w:rPr>
          <w:rFonts w:hint="eastAsia"/>
          <w:color w:val="000000"/>
          <w:shd w:val="clear" w:color="auto" w:fill="FFFFFF"/>
        </w:rPr>
        <w:t>(img_list))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for </w:t>
      </w:r>
      <w:r w:rsidRPr="00C81EEA">
        <w:rPr>
          <w:rFonts w:hint="eastAsia"/>
          <w:color w:val="000000"/>
          <w:shd w:val="clear" w:color="auto" w:fill="FFFFFF"/>
        </w:rPr>
        <w:t xml:space="preserve">img </w:t>
      </w:r>
      <w:r w:rsidRPr="00C81EEA">
        <w:rPr>
          <w:rFonts w:hint="eastAsia"/>
          <w:color w:val="000080"/>
          <w:shd w:val="clear" w:color="auto" w:fill="FFFFFF"/>
        </w:rPr>
        <w:t xml:space="preserve">in </w:t>
      </w:r>
      <w:r w:rsidRPr="00C81EEA">
        <w:rPr>
          <w:rFonts w:hint="eastAsia"/>
          <w:color w:val="000000"/>
          <w:shd w:val="clear" w:color="auto" w:fill="FFFFFF"/>
        </w:rPr>
        <w:t>img_list: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Img = img.extract()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.log(Img)</w:t>
      </w:r>
    </w:p>
    <w:p w:rsidR="00C91403" w:rsidRDefault="002D488D" w:rsidP="00FB31B9">
      <w:pPr>
        <w:ind w:firstLine="360"/>
        <w:jc w:val="center"/>
      </w:pPr>
      <w:r>
        <w:rPr>
          <w:noProof/>
        </w:rPr>
        <w:lastRenderedPageBreak/>
        <w:drawing>
          <wp:inline distT="0" distB="0" distL="114300" distR="114300" wp14:anchorId="1377F850" wp14:editId="7C7DD6FF">
            <wp:extent cx="5272405" cy="236982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403" w:rsidRDefault="000751B2" w:rsidP="00FB31B9">
      <w:pPr>
        <w:pStyle w:val="2"/>
        <w:spacing w:before="0" w:after="0"/>
      </w:pPr>
      <w:r>
        <w:rPr>
          <w:rFonts w:hint="eastAsia"/>
        </w:rPr>
        <w:t>5</w:t>
      </w:r>
      <w:r w:rsidR="002D488D">
        <w:rPr>
          <w:rFonts w:hint="eastAsia"/>
        </w:rPr>
        <w:t>.2  Scrapy item与</w:t>
      </w:r>
      <w:r w:rsidR="002D488D">
        <w:t>pipline</w:t>
      </w:r>
    </w:p>
    <w:p w:rsidR="00C91403" w:rsidRDefault="002D488D" w:rsidP="00FB31B9">
      <w:pPr>
        <w:ind w:firstLine="360"/>
        <w:rPr>
          <w:rFonts w:eastAsia="宋体"/>
          <w:shd w:val="clear" w:color="auto" w:fill="FFFFFF"/>
        </w:rPr>
      </w:pPr>
      <w:r>
        <w:rPr>
          <w:shd w:val="clear" w:color="auto" w:fill="FFFFFF"/>
        </w:rPr>
        <w:t xml:space="preserve">1. items.py </w:t>
      </w:r>
      <w:r>
        <w:rPr>
          <w:shd w:val="clear" w:color="auto" w:fill="FFFFFF"/>
        </w:rPr>
        <w:t>———</w:t>
      </w:r>
      <w:r>
        <w:rPr>
          <w:shd w:val="clear" w:color="auto" w:fill="FFFFFF"/>
        </w:rPr>
        <w:t>（是定义scrapy内部数据的文件 ）</w:t>
      </w:r>
      <w:r>
        <w:rPr>
          <w:rFonts w:eastAsia="宋体" w:hint="eastAsia"/>
          <w:shd w:val="clear" w:color="auto" w:fill="FFFFFF"/>
        </w:rPr>
        <w:t>Field</w:t>
      </w:r>
      <w:r w:rsidR="00401EAA">
        <w:rPr>
          <w:rFonts w:eastAsia="宋体" w:hint="eastAsia"/>
          <w:shd w:val="clear" w:color="auto" w:fill="FFFFFF"/>
        </w:rPr>
        <w:t>()</w:t>
      </w:r>
      <w:r>
        <w:rPr>
          <w:rFonts w:eastAsia="宋体" w:hint="eastAsia"/>
          <w:shd w:val="clear" w:color="auto" w:fill="FFFFFF"/>
        </w:rPr>
        <w:t>####type</w:t>
      </w:r>
      <w:r>
        <w:rPr>
          <w:rFonts w:eastAsia="宋体" w:hint="eastAsia"/>
          <w:shd w:val="clear" w:color="auto" w:fill="FFFFFF"/>
        </w:rPr>
        <w:t>（</w:t>
      </w:r>
      <w:r>
        <w:rPr>
          <w:rFonts w:eastAsia="宋体" w:hint="eastAsia"/>
          <w:shd w:val="clear" w:color="auto" w:fill="FFFFFF"/>
        </w:rPr>
        <w:t>dict</w:t>
      </w:r>
      <w:r>
        <w:rPr>
          <w:rFonts w:eastAsia="宋体" w:hint="eastAsia"/>
          <w:shd w:val="clear" w:color="auto" w:fill="FFFFFF"/>
        </w:rPr>
        <w:t>）</w:t>
      </w:r>
    </w:p>
    <w:p w:rsidR="00C91403" w:rsidRDefault="002D488D" w:rsidP="00FB31B9">
      <w:pPr>
        <w:ind w:firstLine="360"/>
        <w:rPr>
          <w:shd w:val="clear" w:color="auto" w:fill="FFFFFF"/>
        </w:rPr>
      </w:pPr>
      <w:r>
        <w:rPr>
          <w:shd w:val="clear" w:color="auto" w:fill="FFFFFF"/>
        </w:rPr>
        <w:t>2. pipelines.py</w:t>
      </w:r>
      <w:r>
        <w:rPr>
          <w:shd w:val="clear" w:color="auto" w:fill="FFFFFF"/>
        </w:rPr>
        <w:t>———</w:t>
      </w:r>
      <w:r>
        <w:rPr>
          <w:shd w:val="clear" w:color="auto" w:fill="FFFFFF"/>
        </w:rPr>
        <w:t>（ pipelines.py ：当我们的items被返回的时候，会自动调用我们的pipelines类中process_item(),需要加到settings.py里面：）</w:t>
      </w:r>
    </w:p>
    <w:p w:rsidR="00C91403" w:rsidRDefault="002D488D" w:rsidP="00FB31B9">
      <w:pPr>
        <w:ind w:firstLine="360"/>
        <w:rPr>
          <w:rFonts w:hAnsi="微软雅黑" w:cs="宋体"/>
          <w:kern w:val="0"/>
          <w:szCs w:val="18"/>
        </w:rPr>
      </w:pPr>
      <w:r>
        <w:rPr>
          <w:rFonts w:hAnsi="微软雅黑" w:cs="宋体"/>
          <w:kern w:val="0"/>
          <w:szCs w:val="18"/>
        </w:rPr>
        <w:t>S</w:t>
      </w:r>
      <w:r>
        <w:rPr>
          <w:rFonts w:hAnsi="微软雅黑" w:cs="宋体" w:hint="eastAsia"/>
          <w:kern w:val="0"/>
          <w:szCs w:val="18"/>
        </w:rPr>
        <w:t>crapy</w:t>
      </w:r>
      <w:r>
        <w:rPr>
          <w:rFonts w:hAnsi="微软雅黑" w:cs="宋体"/>
          <w:kern w:val="0"/>
          <w:szCs w:val="18"/>
        </w:rPr>
        <w:t>有一个巨大的优势，scrapy可以定义数据模型</w:t>
      </w:r>
      <w:r>
        <w:rPr>
          <w:rFonts w:hAnsi="微软雅黑" w:cs="宋体" w:hint="eastAsia"/>
          <w:kern w:val="0"/>
          <w:szCs w:val="18"/>
        </w:rPr>
        <w:t>，</w:t>
      </w:r>
      <w:r>
        <w:rPr>
          <w:rFonts w:hAnsi="微软雅黑" w:cs="宋体"/>
          <w:kern w:val="0"/>
          <w:szCs w:val="18"/>
        </w:rPr>
        <w:t>我们用item可以定义我们的数据模型类，定义的方法类似django的模型，但也有不同。</w:t>
      </w:r>
    </w:p>
    <w:p w:rsidR="00C91403" w:rsidRDefault="002D488D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/>
          <w:kern w:val="0"/>
          <w:szCs w:val="18"/>
        </w:rPr>
        <w:t>S</w:t>
      </w:r>
      <w:r>
        <w:rPr>
          <w:rFonts w:hAnsi="微软雅黑" w:cs="宋体" w:hint="eastAsia"/>
          <w:kern w:val="0"/>
          <w:szCs w:val="18"/>
        </w:rPr>
        <w:t>crapy</w:t>
      </w:r>
      <w:r>
        <w:rPr>
          <w:rFonts w:hAnsi="微软雅黑" w:cs="宋体"/>
          <w:kern w:val="0"/>
          <w:szCs w:val="18"/>
        </w:rPr>
        <w:t>默认会创建一个模型，我们可以在里面定义我们想要的数据模型</w:t>
      </w:r>
      <w:r>
        <w:rPr>
          <w:rFonts w:hAnsi="微软雅黑" w:cs="宋体" w:hint="eastAsia"/>
          <w:kern w:val="0"/>
          <w:szCs w:val="18"/>
        </w:rPr>
        <w:t>。</w:t>
      </w:r>
    </w:p>
    <w:p w:rsidR="00C91403" w:rsidRPr="00D82618" w:rsidRDefault="00D82618" w:rsidP="00D82618">
      <w:pPr>
        <w:widowControl/>
        <w:ind w:firstLineChars="0"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1、</w:t>
      </w:r>
      <w:r w:rsidR="002D488D" w:rsidRPr="00D82618">
        <w:rPr>
          <w:rFonts w:hAnsi="微软雅黑" w:cs="宋体"/>
          <w:kern w:val="0"/>
          <w:szCs w:val="18"/>
        </w:rPr>
        <w:t xml:space="preserve">scrapy </w:t>
      </w:r>
      <w:r w:rsidR="002D488D" w:rsidRPr="00D82618">
        <w:rPr>
          <w:rFonts w:hAnsi="微软雅黑" w:cs="宋体" w:hint="eastAsia"/>
          <w:kern w:val="0"/>
          <w:szCs w:val="18"/>
        </w:rPr>
        <w:t>的</w:t>
      </w:r>
      <w:r w:rsidR="002D488D" w:rsidRPr="00D82618">
        <w:rPr>
          <w:rFonts w:hAnsi="微软雅黑" w:cs="宋体"/>
          <w:kern w:val="0"/>
          <w:szCs w:val="18"/>
        </w:rPr>
        <w:t>item</w:t>
      </w:r>
      <w:r w:rsidR="002D488D" w:rsidRPr="00D82618">
        <w:rPr>
          <w:rFonts w:hAnsi="微软雅黑" w:cs="宋体" w:hint="eastAsia"/>
          <w:kern w:val="0"/>
          <w:szCs w:val="18"/>
        </w:rPr>
        <w:t>当中</w:t>
      </w:r>
      <w:r w:rsidR="002D488D" w:rsidRPr="00D82618">
        <w:rPr>
          <w:rFonts w:hAnsi="微软雅黑" w:cs="宋体"/>
          <w:kern w:val="0"/>
          <w:szCs w:val="18"/>
        </w:rPr>
        <w:t>所有的字段都可以为Field</w:t>
      </w:r>
    </w:p>
    <w:p w:rsidR="00C91403" w:rsidRPr="00D82618" w:rsidRDefault="00D82618" w:rsidP="00D82618">
      <w:pPr>
        <w:widowControl/>
        <w:ind w:firstLineChars="0"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>2、</w:t>
      </w:r>
      <w:r w:rsidR="002D488D" w:rsidRPr="00D82618">
        <w:rPr>
          <w:rFonts w:hAnsi="微软雅黑" w:cs="宋体" w:hint="eastAsia"/>
          <w:kern w:val="0"/>
          <w:szCs w:val="18"/>
        </w:rPr>
        <w:t>scrapy当中</w:t>
      </w:r>
      <w:r w:rsidR="002D488D" w:rsidRPr="00D82618">
        <w:rPr>
          <w:rFonts w:hAnsi="微软雅黑" w:cs="宋体"/>
          <w:kern w:val="0"/>
          <w:szCs w:val="18"/>
        </w:rPr>
        <w:t>定义模型是一个类，是类</w:t>
      </w:r>
      <w:r w:rsidR="002D488D" w:rsidRPr="00D82618">
        <w:rPr>
          <w:rFonts w:hAnsi="微软雅黑" w:cs="宋体" w:hint="eastAsia"/>
          <w:kern w:val="0"/>
          <w:szCs w:val="18"/>
        </w:rPr>
        <w:t>就要</w:t>
      </w:r>
      <w:r w:rsidR="002D488D" w:rsidRPr="00D82618">
        <w:rPr>
          <w:rFonts w:hAnsi="微软雅黑" w:cs="宋体"/>
          <w:kern w:val="0"/>
          <w:szCs w:val="18"/>
        </w:rPr>
        <w:t>遵守</w:t>
      </w:r>
      <w:r w:rsidR="002D488D" w:rsidRPr="00D82618">
        <w:rPr>
          <w:rFonts w:hAnsi="微软雅黑" w:cs="宋体" w:hint="eastAsia"/>
          <w:kern w:val="0"/>
          <w:szCs w:val="18"/>
        </w:rPr>
        <w:t>Python</w:t>
      </w:r>
      <w:r w:rsidR="002D488D" w:rsidRPr="00D82618">
        <w:rPr>
          <w:rFonts w:hAnsi="微软雅黑" w:cs="宋体"/>
          <w:kern w:val="0"/>
          <w:szCs w:val="18"/>
        </w:rPr>
        <w:t>的语法规则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scrapy.selector </w:t>
      </w: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Selector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mySpider.items </w:t>
      </w:r>
      <w:r w:rsidRPr="00C81EEA">
        <w:rPr>
          <w:rFonts w:hint="eastAsia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MyspiderItem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name = </w:t>
      </w:r>
      <w:r w:rsidRPr="00C81EEA">
        <w:rPr>
          <w:rFonts w:hint="eastAsia"/>
          <w:color w:val="008080"/>
          <w:shd w:val="clear" w:color="auto" w:fill="FFFFFF"/>
        </w:rPr>
        <w:t>"baidu"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</w:t>
      </w:r>
      <w:r w:rsidRPr="00C81EEA">
        <w:rPr>
          <w:rFonts w:hint="eastAsia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start_requests(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url = </w:t>
      </w:r>
      <w:r w:rsidRPr="00C81EEA">
        <w:rPr>
          <w:rFonts w:hint="eastAsia"/>
          <w:color w:val="008080"/>
          <w:shd w:val="clear" w:color="auto" w:fill="FFFFFF"/>
        </w:rPr>
        <w:t>"https://www.baidu.com/"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headers = {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"User-Agent"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}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scrapy.Request(</w:t>
      </w:r>
      <w:r w:rsidRPr="00C81EEA">
        <w:rPr>
          <w:rFonts w:hint="eastAsia"/>
          <w:color w:val="660099"/>
          <w:shd w:val="clear" w:color="auto" w:fill="FFFFFF"/>
        </w:rPr>
        <w:t>url</w:t>
      </w:r>
      <w:r w:rsidRPr="00C81EEA">
        <w:rPr>
          <w:rFonts w:hint="eastAsia"/>
          <w:color w:val="000000"/>
          <w:shd w:val="clear" w:color="auto" w:fill="FFFFFF"/>
        </w:rPr>
        <w:t>=url,</w:t>
      </w:r>
      <w:r w:rsidRPr="00C81EEA">
        <w:rPr>
          <w:rFonts w:hint="eastAsia"/>
          <w:color w:val="660099"/>
          <w:shd w:val="clear" w:color="auto" w:fill="FFFFFF"/>
        </w:rPr>
        <w:t>headers</w:t>
      </w:r>
      <w:r w:rsidRPr="00C81EEA">
        <w:rPr>
          <w:rFonts w:hint="eastAsia"/>
          <w:color w:val="000000"/>
          <w:shd w:val="clear" w:color="auto" w:fill="FFFFFF"/>
        </w:rPr>
        <w:t>=headers,</w:t>
      </w:r>
      <w:r w:rsidRPr="00C81EEA">
        <w:rPr>
          <w:rFonts w:hint="eastAsia"/>
          <w:color w:val="660099"/>
          <w:shd w:val="clear" w:color="auto" w:fill="FFFFFF"/>
        </w:rPr>
        <w:t>method</w:t>
      </w:r>
      <w:r w:rsidRPr="00C81EEA">
        <w:rPr>
          <w:rFonts w:hint="eastAsia"/>
          <w:color w:val="000000"/>
          <w:shd w:val="clear" w:color="auto" w:fill="FFFFFF"/>
        </w:rPr>
        <w:t>=</w:t>
      </w:r>
      <w:r w:rsidRPr="00C81EEA">
        <w:rPr>
          <w:rFonts w:hint="eastAsia"/>
          <w:color w:val="008080"/>
          <w:shd w:val="clear" w:color="auto" w:fill="FFFFFF"/>
        </w:rPr>
        <w:t>'GET'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parse(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,response):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select = Selector(response)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img_list = select.xpath(</w:t>
      </w:r>
      <w:r w:rsidRPr="00C81EEA">
        <w:rPr>
          <w:rFonts w:hint="eastAsia"/>
          <w:color w:val="008080"/>
          <w:shd w:val="clear" w:color="auto" w:fill="FFFFFF"/>
        </w:rPr>
        <w:t>"//img/@src"</w:t>
      </w:r>
      <w:r w:rsidRPr="00C81EEA">
        <w:rPr>
          <w:rFonts w:hint="eastAsia"/>
          <w:color w:val="000000"/>
          <w:shd w:val="clear" w:color="auto" w:fill="FFFFFF"/>
        </w:rPr>
        <w:t>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>print</w:t>
      </w:r>
      <w:r w:rsidRPr="00C81EEA">
        <w:rPr>
          <w:rFonts w:hint="eastAsia"/>
          <w:color w:val="000000"/>
          <w:shd w:val="clear" w:color="auto" w:fill="FFFFFF"/>
        </w:rPr>
        <w:t>(</w:t>
      </w:r>
      <w:r w:rsidRPr="00C81EEA">
        <w:rPr>
          <w:rFonts w:hint="eastAsia"/>
          <w:shd w:val="clear" w:color="auto" w:fill="FFFFFF"/>
        </w:rPr>
        <w:t>type</w:t>
      </w:r>
      <w:r w:rsidRPr="00C81EEA">
        <w:rPr>
          <w:rFonts w:hint="eastAsia"/>
          <w:color w:val="000000"/>
          <w:shd w:val="clear" w:color="auto" w:fill="FFFFFF"/>
        </w:rPr>
        <w:t>(img_list))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shd w:val="clear" w:color="auto" w:fill="FFFFFF"/>
        </w:rPr>
        <w:t xml:space="preserve">for </w:t>
      </w:r>
      <w:r w:rsidRPr="00C81EEA">
        <w:rPr>
          <w:rFonts w:hint="eastAsia"/>
          <w:color w:val="000000"/>
          <w:shd w:val="clear" w:color="auto" w:fill="FFFFFF"/>
        </w:rPr>
        <w:t xml:space="preserve">img </w:t>
      </w:r>
      <w:r w:rsidRPr="00C81EEA">
        <w:rPr>
          <w:rFonts w:hint="eastAsia"/>
          <w:shd w:val="clear" w:color="auto" w:fill="FFFFFF"/>
        </w:rPr>
        <w:t xml:space="preserve">in </w:t>
      </w:r>
      <w:r w:rsidRPr="00C81EEA">
        <w:rPr>
          <w:rFonts w:hint="eastAsia"/>
          <w:color w:val="000000"/>
          <w:shd w:val="clear" w:color="auto" w:fill="FFFFFF"/>
        </w:rPr>
        <w:t>img_list: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item =MyspiderItem()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item[</w:t>
      </w:r>
      <w:r w:rsidRPr="00C81EEA">
        <w:rPr>
          <w:rFonts w:hint="eastAsia"/>
          <w:color w:val="008080"/>
          <w:shd w:val="clear" w:color="auto" w:fill="FFFFFF"/>
        </w:rPr>
        <w:t>"src"</w:t>
      </w:r>
      <w:r w:rsidRPr="00C81EEA">
        <w:rPr>
          <w:rFonts w:hint="eastAsia"/>
          <w:color w:val="000000"/>
          <w:shd w:val="clear" w:color="auto" w:fill="FFFFFF"/>
        </w:rPr>
        <w:t>] = img.extract()</w:t>
      </w:r>
    </w:p>
    <w:p w:rsidR="00C91403" w:rsidRPr="00401EA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000000"/>
          <w:shd w:val="clear" w:color="auto" w:fill="FFFFFF"/>
        </w:rPr>
        <w:lastRenderedPageBreak/>
        <w:t xml:space="preserve">            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.log(item)</w:t>
      </w:r>
    </w:p>
    <w:p w:rsidR="00C91403" w:rsidRPr="00C81EEA" w:rsidRDefault="002D488D" w:rsidP="00FB31B9">
      <w:pPr>
        <w:ind w:firstLine="360"/>
        <w:rPr>
          <w:rFonts w:cs="宋体"/>
          <w:kern w:val="0"/>
        </w:rPr>
      </w:pPr>
      <w:r w:rsidRPr="00C81EEA">
        <w:rPr>
          <w:rFonts w:cs="宋体" w:hint="eastAsia"/>
          <w:kern w:val="0"/>
        </w:rPr>
        <w:t>Item.py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># -*- coding: utf-8 -*-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># Define here the models for your scraped items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>#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># See documentation in: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># https://doc.scrapy.org/en/latest/topics/items.html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import </w:t>
      </w:r>
      <w:r w:rsidR="00F86AA5"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shd w:val="clear" w:color="auto" w:fill="FFFFFF"/>
        </w:rPr>
        <w:t xml:space="preserve">class </w:t>
      </w:r>
      <w:r w:rsidR="005B71D5" w:rsidRPr="00C81EEA">
        <w:rPr>
          <w:rFonts w:hint="eastAsia"/>
          <w:color w:val="000000"/>
          <w:shd w:val="clear" w:color="auto" w:fill="FFFFFF"/>
        </w:rPr>
        <w:t>M</w:t>
      </w:r>
      <w:r w:rsidRPr="00C81EEA">
        <w:rPr>
          <w:rFonts w:hint="eastAsia"/>
          <w:color w:val="000000"/>
          <w:shd w:val="clear" w:color="auto" w:fill="FFFFFF"/>
        </w:rPr>
        <w:t>yspiderItem(scrapy.Item):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</w:t>
      </w:r>
      <w:r w:rsidRPr="00C81EEA">
        <w:rPr>
          <w:rFonts w:hint="eastAsia"/>
          <w:color w:val="808080"/>
          <w:shd w:val="clear" w:color="auto" w:fill="FFFFFF"/>
        </w:rPr>
        <w:t># define the fields for your item here like: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color w:val="000000"/>
          <w:shd w:val="clear" w:color="auto" w:fill="FFFFFF"/>
        </w:rPr>
        <w:t>src = scrapy.Field()</w:t>
      </w:r>
    </w:p>
    <w:p w:rsidR="00C91403" w:rsidRDefault="002D488D" w:rsidP="00FB31B9">
      <w:pPr>
        <w:ind w:firstLine="360"/>
        <w:jc w:val="center"/>
      </w:pPr>
      <w:r>
        <w:rPr>
          <w:noProof/>
        </w:rPr>
        <w:drawing>
          <wp:inline distT="0" distB="0" distL="114300" distR="114300" wp14:anchorId="1A10A567" wp14:editId="0BA62402">
            <wp:extent cx="5264785" cy="2581910"/>
            <wp:effectExtent l="0" t="0" r="825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91403" w:rsidRDefault="000751B2" w:rsidP="00FB31B9">
      <w:pPr>
        <w:pStyle w:val="3"/>
        <w:spacing w:before="0" w:after="0"/>
      </w:pPr>
      <w:r>
        <w:rPr>
          <w:rFonts w:hint="eastAsia"/>
        </w:rPr>
        <w:t>5</w:t>
      </w:r>
      <w:r w:rsidR="002D488D">
        <w:rPr>
          <w:rFonts w:hint="eastAsia"/>
        </w:rPr>
        <w:t>.2.2 piplines的使用</w:t>
      </w:r>
    </w:p>
    <w:p w:rsidR="00C91403" w:rsidRPr="00C81EEA" w:rsidRDefault="002D488D" w:rsidP="00FB31B9">
      <w:pPr>
        <w:ind w:firstLine="360"/>
      </w:pPr>
      <w:r w:rsidRPr="00C81EEA">
        <w:rPr>
          <w:rFonts w:hint="eastAsia"/>
        </w:rPr>
        <w:t>这个</w:t>
      </w:r>
      <w:r w:rsidRPr="00C81EEA">
        <w:t>时候，我们可以把数据格式化了，但是数据输出我们还需要使用piplines</w:t>
      </w:r>
    </w:p>
    <w:p w:rsidR="00C91403" w:rsidRPr="00C81EEA" w:rsidRDefault="002D488D" w:rsidP="00FB31B9">
      <w:pPr>
        <w:ind w:firstLine="360"/>
      </w:pPr>
      <w:r w:rsidRPr="00C81EEA">
        <w:rPr>
          <w:rFonts w:hint="eastAsia"/>
        </w:rPr>
        <w:t>1、</w:t>
      </w:r>
      <w:r w:rsidRPr="00C81EEA">
        <w:t>使用piplines</w:t>
      </w:r>
      <w:r w:rsidRPr="00C81EEA">
        <w:rPr>
          <w:rFonts w:hint="eastAsia"/>
        </w:rPr>
        <w:t>的</w:t>
      </w:r>
      <w:r w:rsidRPr="00C81EEA">
        <w:t>第一步是在settings当中解开piplines的配置</w:t>
      </w:r>
    </w:p>
    <w:p w:rsidR="00C91403" w:rsidRPr="00C81EEA" w:rsidRDefault="002D488D" w:rsidP="00FB31B9">
      <w:pPr>
        <w:ind w:firstLine="360"/>
      </w:pPr>
      <w:r w:rsidRPr="00C81EEA">
        <w:rPr>
          <w:rFonts w:hint="eastAsia"/>
        </w:rPr>
        <w:t>2、 优先级，</w:t>
      </w:r>
      <w:r w:rsidRPr="00C81EEA">
        <w:t>优先级分为</w:t>
      </w:r>
      <w:r w:rsidRPr="00C81EEA">
        <w:rPr>
          <w:rFonts w:hint="eastAsia"/>
        </w:rPr>
        <w:t>1</w:t>
      </w:r>
      <w:r w:rsidRPr="00C81EEA">
        <w:t>-1000</w:t>
      </w:r>
      <w:r w:rsidRPr="00C81EEA">
        <w:rPr>
          <w:rFonts w:hint="eastAsia"/>
        </w:rPr>
        <w:t>，</w:t>
      </w:r>
      <w:r w:rsidRPr="00C81EEA">
        <w:t>越高越先下载</w:t>
      </w:r>
    </w:p>
    <w:p w:rsidR="00C91403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>Settings.py #释放pipelines.py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>ITEM_PIPELINES = {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</w:t>
      </w:r>
      <w:r w:rsidRPr="00C81EEA">
        <w:rPr>
          <w:rFonts w:hint="eastAsia"/>
          <w:color w:val="008080"/>
          <w:shd w:val="clear" w:color="auto" w:fill="FFFFFF"/>
        </w:rPr>
        <w:t>'mySpider.pipelines.MyspiderPipeline'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00FF"/>
          <w:shd w:val="clear" w:color="auto" w:fill="FFFFFF"/>
        </w:rPr>
        <w:t>300</w:t>
      </w:r>
      <w:r w:rsidRPr="00C81EEA">
        <w:rPr>
          <w:rFonts w:hint="eastAsia"/>
          <w:color w:val="000000"/>
          <w:shd w:val="clear" w:color="auto" w:fill="FFFFFF"/>
        </w:rPr>
        <w:t xml:space="preserve">, </w:t>
      </w:r>
      <w:r w:rsidRPr="00C81EEA">
        <w:rPr>
          <w:rFonts w:hint="eastAsia"/>
          <w:color w:val="808080"/>
          <w:shd w:val="clear" w:color="auto" w:fill="FFFFFF"/>
        </w:rPr>
        <w:t>#第一个参数是位置，第二个参数是优先级1-1000，优先级越高越先下载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000000"/>
          <w:shd w:val="clear" w:color="auto" w:fill="FFFFFF"/>
        </w:rPr>
        <w:t>}</w:t>
      </w:r>
    </w:p>
    <w:p w:rsidR="00C91403" w:rsidRPr="00C81EEA" w:rsidRDefault="002D488D" w:rsidP="00FB31B9">
      <w:pPr>
        <w:ind w:firstLine="360"/>
      </w:pPr>
      <w:r w:rsidRPr="00C81EEA">
        <w:rPr>
          <w:rFonts w:hint="eastAsia"/>
        </w:rPr>
        <w:t>Baidu.py  ##生成item对象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scrapy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scrapy.selector </w:t>
      </w: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Selector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from </w:t>
      </w:r>
      <w:r w:rsidRPr="00C81EEA">
        <w:rPr>
          <w:rFonts w:hint="eastAsia"/>
          <w:color w:val="000000"/>
          <w:shd w:val="clear" w:color="auto" w:fill="FFFFFF"/>
        </w:rPr>
        <w:t xml:space="preserve">mySpider.items </w:t>
      </w:r>
      <w:r w:rsidRPr="00C81EEA">
        <w:rPr>
          <w:rFonts w:hint="eastAsia"/>
          <w:color w:val="000080"/>
          <w:shd w:val="clear" w:color="auto" w:fill="FFFFFF"/>
        </w:rPr>
        <w:t xml:space="preserve">import </w:t>
      </w:r>
      <w:r w:rsidRPr="00C81EEA">
        <w:rPr>
          <w:rFonts w:hint="eastAsia"/>
          <w:color w:val="000000"/>
          <w:shd w:val="clear" w:color="auto" w:fill="FFFFFF"/>
        </w:rPr>
        <w:t>MyspiderItem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BaiduSpider(scrapy.spiders.Spider):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name = </w:t>
      </w:r>
      <w:r w:rsidRPr="00C81EEA">
        <w:rPr>
          <w:rFonts w:hint="eastAsia"/>
          <w:color w:val="008080"/>
          <w:shd w:val="clear" w:color="auto" w:fill="FFFFFF"/>
        </w:rPr>
        <w:t>"baidu"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lastRenderedPageBreak/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start_requests(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url = </w:t>
      </w:r>
      <w:r w:rsidRPr="00C81EEA">
        <w:rPr>
          <w:rFonts w:hint="eastAsia"/>
          <w:color w:val="008080"/>
          <w:shd w:val="clear" w:color="auto" w:fill="FFFFFF"/>
        </w:rPr>
        <w:t>"https://www.baidu.com/"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headers = {</w:t>
      </w:r>
    </w:p>
    <w:p w:rsidR="003E49F7" w:rsidRPr="00C81EEA" w:rsidRDefault="002D488D" w:rsidP="00FB31B9">
      <w:pPr>
        <w:ind w:firstLine="360"/>
        <w:rPr>
          <w:color w:val="0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8080"/>
          <w:shd w:val="clear" w:color="auto" w:fill="FFFFFF"/>
        </w:rPr>
        <w:t>"User-Agent"</w:t>
      </w:r>
      <w:r w:rsidRPr="00C81EEA">
        <w:rPr>
          <w:rFonts w:hint="eastAsia"/>
          <w:color w:val="000000"/>
          <w:shd w:val="clear" w:color="auto" w:fill="FFFFFF"/>
        </w:rPr>
        <w:t xml:space="preserve">: </w:t>
      </w:r>
      <w:r w:rsidRPr="00C81EEA">
        <w:rPr>
          <w:rFonts w:hint="eastAsia"/>
          <w:color w:val="008080"/>
          <w:shd w:val="clear" w:color="auto" w:fill="FFFFFF"/>
        </w:rPr>
        <w:t>"Mozilla/5.0 (Windows NT 10.0; WOW6</w:t>
      </w:r>
      <w:r w:rsidR="000751B2">
        <w:rPr>
          <w:rFonts w:hint="eastAsia"/>
          <w:color w:val="008080"/>
          <w:shd w:val="clear" w:color="auto" w:fill="FFFFFF"/>
        </w:rPr>
        <w:t>5</w:t>
      </w:r>
      <w:r w:rsidRPr="00C81EEA">
        <w:rPr>
          <w:rFonts w:hint="eastAsia"/>
          <w:color w:val="008080"/>
          <w:shd w:val="clear" w:color="auto" w:fill="FFFFFF"/>
        </w:rPr>
        <w:t>) AppleWebKit/537.36 (KHTML, like Gecko) Chrome/63.0.3239.132 Safari/537.36"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8080"/>
          <w:shd w:val="clear" w:color="auto" w:fill="FFFFFF"/>
        </w:rPr>
        <w:t xml:space="preserve">        </w:t>
      </w:r>
      <w:r w:rsidRPr="00C81EEA">
        <w:rPr>
          <w:rFonts w:hint="eastAsia"/>
          <w:color w:val="000000"/>
          <w:shd w:val="clear" w:color="auto" w:fill="FFFFFF"/>
        </w:rPr>
        <w:t>}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scrapy.Request(</w:t>
      </w:r>
      <w:r w:rsidRPr="00C81EEA">
        <w:rPr>
          <w:rFonts w:hint="eastAsia"/>
          <w:color w:val="660099"/>
          <w:shd w:val="clear" w:color="auto" w:fill="FFFFFF"/>
        </w:rPr>
        <w:t>url</w:t>
      </w:r>
      <w:r w:rsidRPr="00C81EEA">
        <w:rPr>
          <w:rFonts w:hint="eastAsia"/>
          <w:color w:val="000000"/>
          <w:shd w:val="clear" w:color="auto" w:fill="FFFFFF"/>
        </w:rPr>
        <w:t>=url,</w:t>
      </w:r>
      <w:r w:rsidRPr="00C81EEA">
        <w:rPr>
          <w:rFonts w:hint="eastAsia"/>
          <w:color w:val="660099"/>
          <w:shd w:val="clear" w:color="auto" w:fill="FFFFFF"/>
        </w:rPr>
        <w:t>headers</w:t>
      </w:r>
      <w:r w:rsidRPr="00C81EEA">
        <w:rPr>
          <w:rFonts w:hint="eastAsia"/>
          <w:color w:val="000000"/>
          <w:shd w:val="clear" w:color="auto" w:fill="FFFFFF"/>
        </w:rPr>
        <w:t>=headers,</w:t>
      </w:r>
      <w:r w:rsidRPr="00C81EEA">
        <w:rPr>
          <w:rFonts w:hint="eastAsia"/>
          <w:color w:val="660099"/>
          <w:shd w:val="clear" w:color="auto" w:fill="FFFFFF"/>
        </w:rPr>
        <w:t>method</w:t>
      </w:r>
      <w:r w:rsidRPr="00C81EEA">
        <w:rPr>
          <w:rFonts w:hint="eastAsia"/>
          <w:color w:val="000000"/>
          <w:shd w:val="clear" w:color="auto" w:fill="FFFFFF"/>
        </w:rPr>
        <w:t>=</w:t>
      </w:r>
      <w:r w:rsidRPr="00C81EEA">
        <w:rPr>
          <w:rFonts w:hint="eastAsia"/>
          <w:color w:val="008080"/>
          <w:shd w:val="clear" w:color="auto" w:fill="FFFFFF"/>
        </w:rPr>
        <w:t>'GET'</w:t>
      </w:r>
      <w:r w:rsidRPr="00C81EEA">
        <w:rPr>
          <w:rFonts w:hint="eastAsia"/>
          <w:color w:val="000000"/>
          <w:shd w:val="clear" w:color="auto" w:fill="FFFFFF"/>
        </w:rPr>
        <w:t>)</w:t>
      </w:r>
      <w:r w:rsidRPr="00C81EEA">
        <w:rPr>
          <w:rFonts w:hint="eastAsia"/>
          <w:color w:val="808080"/>
          <w:shd w:val="clear" w:color="auto" w:fill="FFFFFF"/>
        </w:rPr>
        <w:t>#默认是get方法</w:t>
      </w:r>
    </w:p>
    <w:p w:rsidR="003E49F7" w:rsidRPr="00C81EEA" w:rsidRDefault="003E49F7" w:rsidP="00FB31B9">
      <w:pPr>
        <w:ind w:firstLine="360"/>
        <w:rPr>
          <w:color w:val="80808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parse(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,response):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select = Selector(response)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img_list = select.xpath(</w:t>
      </w:r>
      <w:r w:rsidRPr="00C81EEA">
        <w:rPr>
          <w:rFonts w:hint="eastAsia"/>
          <w:color w:val="008080"/>
          <w:shd w:val="clear" w:color="auto" w:fill="FFFFFF"/>
        </w:rPr>
        <w:t>"//img/@src"</w:t>
      </w:r>
      <w:r w:rsidRPr="00C81EEA">
        <w:rPr>
          <w:rFonts w:hint="eastAsia"/>
          <w:color w:val="000000"/>
          <w:shd w:val="clear" w:color="auto" w:fill="FFFFFF"/>
        </w:rPr>
        <w:t>)</w:t>
      </w:r>
    </w:p>
    <w:p w:rsidR="003E49F7" w:rsidRPr="00C81EEA" w:rsidRDefault="002D488D" w:rsidP="00FB31B9">
      <w:pPr>
        <w:ind w:firstLine="360"/>
        <w:rPr>
          <w:color w:val="80808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808080"/>
          <w:shd w:val="clear" w:color="auto" w:fill="FFFFFF"/>
        </w:rPr>
        <w:t># print(type(img_list))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80808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for </w:t>
      </w:r>
      <w:r w:rsidRPr="00C81EEA">
        <w:rPr>
          <w:rFonts w:hint="eastAsia"/>
          <w:color w:val="000000"/>
          <w:shd w:val="clear" w:color="auto" w:fill="FFFFFF"/>
        </w:rPr>
        <w:t xml:space="preserve">img </w:t>
      </w:r>
      <w:r w:rsidRPr="00C81EEA">
        <w:rPr>
          <w:rFonts w:hint="eastAsia"/>
          <w:color w:val="000080"/>
          <w:shd w:val="clear" w:color="auto" w:fill="FFFFFF"/>
        </w:rPr>
        <w:t xml:space="preserve">in </w:t>
      </w:r>
      <w:r w:rsidRPr="00C81EEA">
        <w:rPr>
          <w:rFonts w:hint="eastAsia"/>
          <w:color w:val="000000"/>
          <w:shd w:val="clear" w:color="auto" w:fill="FFFFFF"/>
        </w:rPr>
        <w:t>img_list: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item =MyspiderItem()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item[</w:t>
      </w:r>
      <w:r w:rsidRPr="00C81EEA">
        <w:rPr>
          <w:rFonts w:hint="eastAsia"/>
          <w:color w:val="008080"/>
          <w:shd w:val="clear" w:color="auto" w:fill="FFFFFF"/>
        </w:rPr>
        <w:t>"src"</w:t>
      </w:r>
      <w:r w:rsidRPr="00C81EEA">
        <w:rPr>
          <w:rFonts w:hint="eastAsia"/>
          <w:color w:val="000000"/>
          <w:shd w:val="clear" w:color="auto" w:fill="FFFFFF"/>
        </w:rPr>
        <w:t>] = img.extract()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>.log(item)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    </w:t>
      </w:r>
      <w:r w:rsidRPr="00C81EEA">
        <w:rPr>
          <w:rFonts w:hint="eastAsia"/>
          <w:color w:val="000080"/>
          <w:shd w:val="clear" w:color="auto" w:fill="FFFFFF"/>
        </w:rPr>
        <w:t xml:space="preserve">yield </w:t>
      </w:r>
      <w:r w:rsidRPr="00C81EEA">
        <w:rPr>
          <w:rFonts w:hint="eastAsia"/>
          <w:color w:val="000000"/>
          <w:shd w:val="clear" w:color="auto" w:fill="FFFFFF"/>
        </w:rPr>
        <w:t>item</w:t>
      </w:r>
    </w:p>
    <w:p w:rsidR="00C91403" w:rsidRPr="00C81EEA" w:rsidRDefault="002D488D" w:rsidP="00FB31B9">
      <w:pPr>
        <w:ind w:firstLine="360"/>
      </w:pPr>
      <w:r w:rsidRPr="00C81EEA">
        <w:rPr>
          <w:rFonts w:hint="eastAsia"/>
        </w:rPr>
        <w:t>Pipelines.py ##捕捉生成的对象</w:t>
      </w:r>
    </w:p>
    <w:p w:rsidR="003E49F7" w:rsidRPr="00C81EEA" w:rsidRDefault="003E49F7" w:rsidP="00FB31B9">
      <w:pPr>
        <w:ind w:firstLine="360"/>
        <w:rPr>
          <w:color w:val="000000"/>
          <w:shd w:val="clear" w:color="auto" w:fill="FFFFFF"/>
        </w:rPr>
      </w:pP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80"/>
          <w:shd w:val="clear" w:color="auto" w:fill="FFFFFF"/>
        </w:rPr>
        <w:t xml:space="preserve">class </w:t>
      </w:r>
      <w:r w:rsidRPr="00C81EEA">
        <w:rPr>
          <w:rFonts w:hint="eastAsia"/>
          <w:color w:val="000000"/>
          <w:shd w:val="clear" w:color="auto" w:fill="FFFFFF"/>
        </w:rPr>
        <w:t>MyspiderPipeline(</w:t>
      </w:r>
      <w:r w:rsidRPr="00C81EEA">
        <w:rPr>
          <w:rFonts w:hint="eastAsia"/>
          <w:color w:val="000080"/>
          <w:shd w:val="clear" w:color="auto" w:fill="FFFFFF"/>
        </w:rPr>
        <w:t>object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</w:t>
      </w:r>
      <w:r w:rsidRPr="00C81EEA">
        <w:rPr>
          <w:rFonts w:hint="eastAsia"/>
          <w:color w:val="000080"/>
          <w:shd w:val="clear" w:color="auto" w:fill="FFFFFF"/>
        </w:rPr>
        <w:t xml:space="preserve">def </w:t>
      </w:r>
      <w:r w:rsidRPr="00C81EEA">
        <w:rPr>
          <w:rFonts w:hint="eastAsia"/>
          <w:color w:val="000000"/>
          <w:shd w:val="clear" w:color="auto" w:fill="FFFFFF"/>
        </w:rPr>
        <w:t>process_item(</w:t>
      </w:r>
      <w:r w:rsidRPr="00C81EEA">
        <w:rPr>
          <w:rFonts w:hint="eastAsia"/>
          <w:color w:val="94558D"/>
          <w:shd w:val="clear" w:color="auto" w:fill="FFFFFF"/>
        </w:rPr>
        <w:t>self</w:t>
      </w:r>
      <w:r w:rsidRPr="00C81EEA">
        <w:rPr>
          <w:rFonts w:hint="eastAsia"/>
          <w:color w:val="000000"/>
          <w:shd w:val="clear" w:color="auto" w:fill="FFFFFF"/>
        </w:rPr>
        <w:t xml:space="preserve">, item, </w:t>
      </w:r>
      <w:r w:rsidRPr="00C81EEA">
        <w:rPr>
          <w:rFonts w:hint="eastAsia"/>
          <w:color w:val="808080"/>
          <w:shd w:val="clear" w:color="auto" w:fill="FFFFFF"/>
        </w:rPr>
        <w:t>spider</w:t>
      </w:r>
      <w:r w:rsidRPr="00C81EEA">
        <w:rPr>
          <w:rFonts w:hint="eastAsia"/>
          <w:color w:val="000000"/>
          <w:shd w:val="clear" w:color="auto" w:fill="FFFFFF"/>
        </w:rPr>
        <w:t>):</w:t>
      </w:r>
    </w:p>
    <w:p w:rsidR="003E49F7" w:rsidRPr="00C81EEA" w:rsidRDefault="002D488D" w:rsidP="00FB31B9">
      <w:pPr>
        <w:ind w:firstLine="360"/>
        <w:rPr>
          <w:color w:val="000000"/>
          <w:shd w:val="clear" w:color="auto" w:fill="FFFFFF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FF0000"/>
          <w:shd w:val="clear" w:color="auto" w:fill="FFFFFF"/>
        </w:rPr>
        <w:t>print(item)</w:t>
      </w:r>
    </w:p>
    <w:p w:rsidR="00C91403" w:rsidRPr="00C81EEA" w:rsidRDefault="002D488D" w:rsidP="00FB31B9">
      <w:pPr>
        <w:ind w:firstLine="360"/>
        <w:rPr>
          <w:color w:val="000000"/>
        </w:rPr>
      </w:pPr>
      <w:r w:rsidRPr="00C81EEA">
        <w:rPr>
          <w:rFonts w:hint="eastAsia"/>
          <w:color w:val="000000"/>
          <w:shd w:val="clear" w:color="auto" w:fill="FFFFFF"/>
        </w:rPr>
        <w:t xml:space="preserve">        </w:t>
      </w:r>
      <w:r w:rsidRPr="00C81EEA">
        <w:rPr>
          <w:rFonts w:hint="eastAsia"/>
          <w:color w:val="000080"/>
          <w:shd w:val="clear" w:color="auto" w:fill="FFFFFF"/>
        </w:rPr>
        <w:t xml:space="preserve">return </w:t>
      </w:r>
      <w:r w:rsidRPr="00C81EEA">
        <w:rPr>
          <w:rFonts w:hint="eastAsia"/>
          <w:color w:val="000000"/>
          <w:shd w:val="clear" w:color="auto" w:fill="FFFFFF"/>
        </w:rPr>
        <w:t>item</w:t>
      </w:r>
    </w:p>
    <w:p w:rsidR="00C91403" w:rsidRDefault="000751B2" w:rsidP="00FB31B9">
      <w:pPr>
        <w:pStyle w:val="2"/>
        <w:spacing w:before="0" w:after="0"/>
        <w:rPr>
          <w:sz w:val="20"/>
        </w:rPr>
      </w:pPr>
      <w:r>
        <w:rPr>
          <w:rFonts w:hint="eastAsia"/>
        </w:rPr>
        <w:t>5</w:t>
      </w:r>
      <w:r w:rsidR="002D488D">
        <w:rPr>
          <w:rFonts w:hint="eastAsia"/>
        </w:rPr>
        <w:t>.3  Scrapy 项目</w:t>
      </w:r>
      <w:r w:rsidR="002D488D">
        <w:t>实例</w:t>
      </w:r>
    </w:p>
    <w:p w:rsidR="00EC1DE4" w:rsidRDefault="00EC1DE4" w:rsidP="00FB31B9">
      <w:pPr>
        <w:ind w:firstLineChars="0" w:firstLine="420"/>
        <w:rPr>
          <w:rFonts w:hint="eastAsia"/>
        </w:rPr>
      </w:pPr>
      <w:r>
        <w:rPr>
          <w:rFonts w:hint="eastAsia"/>
        </w:rPr>
        <w:t>爬取哔哩哔哩小视频网站，中的评论信息。</w:t>
      </w:r>
      <w:r>
        <w:rPr>
          <w:rFonts w:hint="eastAsia"/>
        </w:rPr>
        <w:t xml:space="preserve">网址： </w:t>
      </w:r>
    </w:p>
    <w:p w:rsidR="00EC1DE4" w:rsidRDefault="00EC1DE4" w:rsidP="00FB31B9">
      <w:pPr>
        <w:ind w:firstLineChars="0" w:firstLine="420"/>
      </w:pPr>
      <w:hyperlink r:id="rId15" w:history="1">
        <w:r>
          <w:rPr>
            <w:rStyle w:val="a8"/>
          </w:rPr>
          <w:t>https://www.bilibili.com/bangumi/media/md102392/?from=search&amp;seid=163776656519003</w:t>
        </w:r>
        <w:r w:rsidR="000751B2">
          <w:rPr>
            <w:rStyle w:val="a8"/>
          </w:rPr>
          <w:t>55</w:t>
        </w:r>
        <w:r>
          <w:rPr>
            <w:rStyle w:val="a8"/>
          </w:rPr>
          <w:t>92</w:t>
        </w:r>
      </w:hyperlink>
    </w:p>
    <w:p w:rsidR="00EC1DE4" w:rsidRDefault="00EC1DE4" w:rsidP="00FB31B9">
      <w:pPr>
        <w:ind w:firstLineChars="0" w:firstLine="0"/>
      </w:pPr>
      <w:r>
        <w:rPr>
          <w:noProof/>
        </w:rPr>
        <w:drawing>
          <wp:inline distT="0" distB="0" distL="0" distR="0" wp14:anchorId="49C767FD" wp14:editId="01ED2666">
            <wp:extent cx="5274310" cy="2189083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4" w:rsidRDefault="00EC1DE4" w:rsidP="00FB31B9">
      <w:pPr>
        <w:ind w:firstLineChars="0" w:firstLine="0"/>
      </w:pPr>
      <w:r>
        <w:t>这个评论为</w:t>
      </w:r>
      <w:r>
        <w:rPr>
          <w:rFonts w:hint="eastAsia"/>
        </w:rPr>
        <w:t>19230，数据量还可以，我们就爬取它了。</w:t>
      </w:r>
    </w:p>
    <w:p w:rsidR="00EC1DE4" w:rsidRDefault="00EC1DE4" w:rsidP="00FB31B9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网站分析</w:t>
      </w:r>
    </w:p>
    <w:p w:rsidR="00EC1DE4" w:rsidRDefault="00EC1DE4" w:rsidP="00FB31B9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从开发者工具中你能轻易的得到如下链接，有链接之后就好办了，如何创建项目就不在啰嗦了，我们直接进入主题，评论数据案例—获取链接。</w:t>
      </w:r>
    </w:p>
    <w:p w:rsidR="00EC1DE4" w:rsidRDefault="00EC1DE4" w:rsidP="00FB31B9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E6CBE2" wp14:editId="0E2852C2">
            <wp:extent cx="5098192" cy="912246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727" cy="9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E4" w:rsidRDefault="00EC1DE4" w:rsidP="00FB31B9">
      <w:pPr>
        <w:ind w:firstLine="360"/>
        <w:rPr>
          <w:rFonts w:hint="eastAsia"/>
        </w:rPr>
      </w:pPr>
      <w:r>
        <w:t>经过分析</w:t>
      </w:r>
      <w:r>
        <w:rPr>
          <w:rFonts w:hint="eastAsia"/>
        </w:rPr>
        <w:t>，</w:t>
      </w:r>
      <w:r w:rsidR="00BE43E3">
        <w:t>我们知道这个网址中的有所更改的就是cursor这个参数</w:t>
      </w:r>
      <w:r w:rsidR="00BE43E3">
        <w:rPr>
          <w:rFonts w:hint="eastAsia"/>
        </w:rPr>
        <w:t>，</w:t>
      </w:r>
      <w:r w:rsidR="00BE43E3">
        <w:t>也就是说我们能够知道cursor的变换规律你就掌握了爬虫基本的</w:t>
      </w:r>
      <w:r w:rsidR="00BE43E3">
        <w:rPr>
          <w:rFonts w:hint="eastAsia"/>
        </w:rPr>
        <w:t>规律</w:t>
      </w:r>
    </w:p>
    <w:p w:rsidR="00BE43E3" w:rsidRDefault="00BE43E3" w:rsidP="00FB31B9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3BFB82B0" wp14:editId="3AD15E37">
            <wp:extent cx="5055715" cy="2684678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5764" cy="26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3E3" w:rsidRDefault="00BE43E3" w:rsidP="00FB31B9">
      <w:pPr>
        <w:ind w:firstLine="360"/>
      </w:pPr>
      <w:r>
        <w:rPr>
          <w:rFonts w:hint="eastAsia"/>
        </w:rPr>
        <w:t>可以看到我们搜索的数据在list中的最后一条数据。</w:t>
      </w:r>
    </w:p>
    <w:p w:rsidR="00EC1DE4" w:rsidRDefault="00EC1DE4" w:rsidP="00FB31B9">
      <w:pPr>
        <w:ind w:firstLine="360"/>
      </w:pPr>
      <w:r>
        <w:rPr>
          <w:rFonts w:hint="eastAsia"/>
        </w:rPr>
        <w:t>2、项目爬取</w:t>
      </w:r>
    </w:p>
    <w:p w:rsidR="00EC1DE4" w:rsidRDefault="00EC1DE4" w:rsidP="00FB31B9">
      <w:pPr>
        <w:ind w:firstLine="360"/>
        <w:rPr>
          <w:rFonts w:hint="eastAsia"/>
        </w:rPr>
      </w:pPr>
      <w:r>
        <w:rPr>
          <w:rFonts w:hint="eastAsia"/>
        </w:rPr>
        <w:t>在这里我们要尽量用到所有的模块，加深自己的印象。</w:t>
      </w:r>
    </w:p>
    <w:p w:rsidR="00EC1DE4" w:rsidRDefault="00EC1DE4" w:rsidP="00FB31B9">
      <w:pPr>
        <w:ind w:leftChars="200" w:left="360" w:firstLineChars="0" w:firstLine="0"/>
      </w:pPr>
      <w:r w:rsidRPr="005F20FD">
        <w:rPr>
          <w:color w:val="FF0000"/>
        </w:rPr>
        <w:t>S</w:t>
      </w:r>
      <w:r w:rsidRPr="005F20FD">
        <w:rPr>
          <w:rFonts w:hint="eastAsia"/>
          <w:color w:val="FF0000"/>
        </w:rPr>
        <w:t>piders</w:t>
      </w:r>
      <w:r w:rsidR="00BE43E3" w:rsidRPr="005F20FD">
        <w:rPr>
          <w:rFonts w:hint="eastAsia"/>
          <w:color w:val="FF0000"/>
        </w:rPr>
        <w:t>/workcell.py</w:t>
      </w:r>
      <w:r>
        <w:rPr>
          <w:rFonts w:hint="eastAsia"/>
        </w:rPr>
        <w:t>中的代码如下：</w:t>
      </w:r>
    </w:p>
    <w:p w:rsidR="00EC1DE4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 w:firstLineChars="0" w:firstLine="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Pr="00BE43E3">
        <w:rPr>
          <w:rFonts w:hAnsi="微软雅黑" w:cs="DejaVu Sans Mono"/>
          <w:color w:val="000000"/>
          <w:kern w:val="0"/>
          <w:szCs w:val="18"/>
        </w:rPr>
        <w:t>scrapy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Pr="00BE43E3">
        <w:rPr>
          <w:rFonts w:hAnsi="微软雅黑" w:cs="DejaVu Sans Mono"/>
          <w:color w:val="000000"/>
          <w:kern w:val="0"/>
          <w:szCs w:val="18"/>
        </w:rPr>
        <w:t>json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from 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WorkCell.items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Pr="00BE43E3">
        <w:rPr>
          <w:rFonts w:hAnsi="微软雅黑" w:cs="DejaVu Sans Mono"/>
          <w:color w:val="000000"/>
          <w:kern w:val="0"/>
          <w:szCs w:val="18"/>
        </w:rPr>
        <w:t>WorkcellItem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class </w:t>
      </w:r>
      <w:r w:rsidRPr="00BE43E3">
        <w:rPr>
          <w:rFonts w:hAnsi="微软雅黑" w:cs="DejaVu Sans Mono"/>
          <w:color w:val="000000"/>
          <w:kern w:val="0"/>
          <w:szCs w:val="18"/>
        </w:rPr>
        <w:t>WorkcellSpider(scrapy.Spider):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BASE_URL =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'https://bangumi.bilibili.com/review/web_api/short/list?media_id=102392&amp;folded=0&amp;page_size=20&amp;sort=0&amp;cursor={}'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name =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'workcell'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color w:val="000000"/>
          <w:kern w:val="0"/>
          <w:szCs w:val="18"/>
        </w:rPr>
        <w:t>allowed_domains = 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'bangumi.bilibili.com'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start_urls = [BASE_URL.format(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'77592885700897'</w:t>
      </w:r>
      <w:r w:rsidRPr="00BE43E3">
        <w:rPr>
          <w:rFonts w:hAnsi="微软雅黑" w:cs="DejaVu Sans Mono"/>
          <w:color w:val="000000"/>
          <w:kern w:val="0"/>
          <w:szCs w:val="18"/>
        </w:rPr>
        <w:t>)]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def </w:t>
      </w:r>
      <w:r w:rsidRPr="00BE43E3">
        <w:rPr>
          <w:rFonts w:hAnsi="微软雅黑" w:cs="DejaVu Sans Mono"/>
          <w:color w:val="000000"/>
          <w:kern w:val="0"/>
          <w:szCs w:val="18"/>
        </w:rPr>
        <w:t>parse(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, response):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color w:val="000080"/>
          <w:kern w:val="0"/>
          <w:szCs w:val="18"/>
        </w:rPr>
        <w:t>print</w:t>
      </w:r>
      <w:r w:rsidRPr="00BE43E3">
        <w:rPr>
          <w:rFonts w:hAnsi="微软雅黑" w:cs="DejaVu Sans Mono"/>
          <w:color w:val="000000"/>
          <w:kern w:val="0"/>
          <w:szCs w:val="18"/>
        </w:rPr>
        <w:t>(response.url)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print('</w:t>
      </w:r>
      <w:r w:rsidRPr="00BE43E3">
        <w:rPr>
          <w:rFonts w:hAnsi="微软雅黑" w:cs="DejaVu Sans Mono" w:hint="eastAsia"/>
          <w:i/>
          <w:iCs/>
          <w:color w:val="808080"/>
          <w:kern w:val="0"/>
          <w:szCs w:val="18"/>
        </w:rPr>
        <w:t>请求头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',response.request.headers)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color w:val="000000"/>
          <w:kern w:val="0"/>
          <w:szCs w:val="18"/>
        </w:rPr>
        <w:t>resdata = json.loads(response.body_as_unicode())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print(resdata)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if </w:t>
      </w:r>
      <w:r w:rsidRPr="00BE43E3">
        <w:rPr>
          <w:rFonts w:hAnsi="微软雅黑" w:cs="DejaVu Sans Mono"/>
          <w:color w:val="000000"/>
          <w:kern w:val="0"/>
          <w:szCs w:val="18"/>
        </w:rPr>
        <w:t>resdata[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'code'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] == </w:t>
      </w:r>
      <w:r w:rsidRPr="00BE43E3">
        <w:rPr>
          <w:rFonts w:hAnsi="微软雅黑" w:cs="DejaVu Sans Mono"/>
          <w:color w:val="0000FF"/>
          <w:kern w:val="0"/>
          <w:szCs w:val="18"/>
        </w:rPr>
        <w:t>0</w:t>
      </w:r>
      <w:r w:rsidRPr="00BE43E3">
        <w:rPr>
          <w:rFonts w:hAnsi="微软雅黑" w:cs="DejaVu Sans Mono"/>
          <w:color w:val="000000"/>
          <w:kern w:val="0"/>
          <w:szCs w:val="18"/>
        </w:rPr>
        <w:t>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print(resdata)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 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if </w:t>
      </w:r>
      <w:r w:rsidRPr="00BE43E3">
        <w:rPr>
          <w:rFonts w:hAnsi="微软雅黑" w:cs="DejaVu Sans Mono"/>
          <w:color w:val="000080"/>
          <w:kern w:val="0"/>
          <w:szCs w:val="18"/>
        </w:rPr>
        <w:t>len</w:t>
      </w:r>
      <w:r w:rsidRPr="00BE43E3">
        <w:rPr>
          <w:rFonts w:hAnsi="微软雅黑" w:cs="DejaVu Sans Mono"/>
          <w:color w:val="000000"/>
          <w:kern w:val="0"/>
          <w:szCs w:val="18"/>
        </w:rPr>
        <w:t>(resdata[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'result'</w:t>
      </w:r>
      <w:r w:rsidRPr="00BE43E3">
        <w:rPr>
          <w:rFonts w:hAnsi="微软雅黑" w:cs="DejaVu Sans Mono"/>
          <w:color w:val="000000"/>
          <w:kern w:val="0"/>
          <w:szCs w:val="18"/>
        </w:rPr>
        <w:t>][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'list'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]) &gt; </w:t>
      </w:r>
      <w:r w:rsidRPr="00BE43E3">
        <w:rPr>
          <w:rFonts w:hAnsi="微软雅黑" w:cs="DejaVu Sans Mono"/>
          <w:color w:val="0000FF"/>
          <w:kern w:val="0"/>
          <w:szCs w:val="18"/>
        </w:rPr>
        <w:t>0</w:t>
      </w:r>
      <w:r w:rsidRPr="00BE43E3">
        <w:rPr>
          <w:rFonts w:hAnsi="微软雅黑" w:cs="DejaVu Sans Mono"/>
          <w:color w:val="000000"/>
          <w:kern w:val="0"/>
          <w:szCs w:val="18"/>
        </w:rPr>
        <w:t>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data = resdata[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'result'</w:t>
      </w:r>
      <w:r w:rsidRPr="00BE43E3">
        <w:rPr>
          <w:rFonts w:hAnsi="微软雅黑" w:cs="DejaVu Sans Mono"/>
          <w:color w:val="000000"/>
          <w:kern w:val="0"/>
          <w:szCs w:val="18"/>
        </w:rPr>
        <w:t>][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'list'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lastRenderedPageBreak/>
        <w:t xml:space="preserve">                cursor = data[-</w:t>
      </w:r>
      <w:r w:rsidRPr="00BE43E3">
        <w:rPr>
          <w:rFonts w:hAnsi="微软雅黑" w:cs="DejaVu Sans Mono"/>
          <w:color w:val="0000FF"/>
          <w:kern w:val="0"/>
          <w:szCs w:val="18"/>
        </w:rPr>
        <w:t>1</w:t>
      </w:r>
      <w:r w:rsidRPr="00BE43E3">
        <w:rPr>
          <w:rFonts w:hAnsi="微软雅黑" w:cs="DejaVu Sans Mono"/>
          <w:color w:val="000000"/>
          <w:kern w:val="0"/>
          <w:szCs w:val="18"/>
        </w:rPr>
        <w:t>][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'cursor'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print(cursor)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     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for 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one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in </w:t>
      </w:r>
      <w:r w:rsidRPr="00BE43E3">
        <w:rPr>
          <w:rFonts w:hAnsi="微软雅黑" w:cs="DejaVu Sans Mono"/>
          <w:color w:val="000000"/>
          <w:kern w:val="0"/>
          <w:szCs w:val="18"/>
        </w:rPr>
        <w:t>data: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 = WorkcellItem()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'author'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'author'</w:t>
      </w:r>
      <w:r w:rsidRPr="00BE43E3">
        <w:rPr>
          <w:rFonts w:hAnsi="微软雅黑" w:cs="DejaVu Sans Mono"/>
          <w:color w:val="000000"/>
          <w:kern w:val="0"/>
          <w:szCs w:val="18"/>
        </w:rPr>
        <w:t>][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'uname'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'content'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'content'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'ctime'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'ctime'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"disliked"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"disliked"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"liked"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"liked"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"likes"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"likes"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"user_season"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"user_season"</w:t>
      </w:r>
      <w:r w:rsidRPr="00BE43E3">
        <w:rPr>
          <w:rFonts w:hAnsi="微软雅黑" w:cs="DejaVu Sans Mono"/>
          <w:color w:val="000000"/>
          <w:kern w:val="0"/>
          <w:szCs w:val="18"/>
        </w:rPr>
        <w:t>][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"last_ep_index"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]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if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 xml:space="preserve">"user_season"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in 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one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else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""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br/>
        <w:t xml:space="preserve">                    </w:t>
      </w:r>
      <w:r w:rsidRPr="00BE43E3">
        <w:rPr>
          <w:rFonts w:hAnsi="微软雅黑" w:cs="DejaVu Sans Mono"/>
          <w:color w:val="000000"/>
          <w:kern w:val="0"/>
          <w:szCs w:val="18"/>
        </w:rPr>
        <w:t>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"score"</w:t>
      </w:r>
      <w:r w:rsidRPr="00BE43E3">
        <w:rPr>
          <w:rFonts w:hAnsi="微软雅黑" w:cs="DejaVu Sans Mono"/>
          <w:color w:val="000000"/>
          <w:kern w:val="0"/>
          <w:szCs w:val="18"/>
        </w:rPr>
        <w:t>] = one[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"user_rating"</w:t>
      </w:r>
      <w:r w:rsidRPr="00BE43E3">
        <w:rPr>
          <w:rFonts w:hAnsi="微软雅黑" w:cs="DejaVu Sans Mono"/>
          <w:color w:val="000000"/>
          <w:kern w:val="0"/>
          <w:szCs w:val="18"/>
        </w:rPr>
        <w:t>][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"score"</w:t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yield </w:t>
      </w:r>
      <w:r w:rsidRPr="00BE43E3">
        <w:rPr>
          <w:rFonts w:hAnsi="微软雅黑" w:cs="DejaVu Sans Mono"/>
          <w:color w:val="000000"/>
          <w:kern w:val="0"/>
          <w:szCs w:val="18"/>
        </w:rPr>
        <w:t>item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yield  </w:t>
      </w:r>
      <w:r w:rsidRPr="00BE43E3">
        <w:rPr>
          <w:rFonts w:hAnsi="微软雅黑" w:cs="DejaVu Sans Mono"/>
          <w:color w:val="000000"/>
          <w:kern w:val="0"/>
          <w:szCs w:val="18"/>
        </w:rPr>
        <w:t>scrapy.Request(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.BASE_URL.format(cursor),</w:t>
      </w:r>
      <w:r w:rsidRPr="00BE43E3">
        <w:rPr>
          <w:rFonts w:hAnsi="微软雅黑" w:cs="DejaVu Sans Mono"/>
          <w:color w:val="660099"/>
          <w:kern w:val="0"/>
          <w:szCs w:val="18"/>
        </w:rPr>
        <w:t>callback</w:t>
      </w:r>
      <w:r w:rsidRPr="00BE43E3">
        <w:rPr>
          <w:rFonts w:hAnsi="微软雅黑" w:cs="DejaVu Sans Mono"/>
          <w:color w:val="000000"/>
          <w:kern w:val="0"/>
          <w:szCs w:val="18"/>
        </w:rPr>
        <w:t>=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.parse)</w:t>
      </w:r>
    </w:p>
    <w:p w:rsidR="00EC1DE4" w:rsidRPr="00BE43E3" w:rsidRDefault="005F20FD" w:rsidP="00FB31B9">
      <w:pPr>
        <w:ind w:leftChars="200" w:left="360" w:firstLineChars="0" w:firstLine="0"/>
        <w:rPr>
          <w:rFonts w:hAnsi="微软雅黑" w:hint="eastAsia"/>
          <w:szCs w:val="18"/>
        </w:rPr>
      </w:pPr>
      <w:r>
        <w:rPr>
          <w:rFonts w:hAnsi="微软雅黑" w:hint="eastAsia"/>
          <w:szCs w:val="18"/>
        </w:rPr>
        <w:t>3、</w:t>
      </w:r>
      <w:r w:rsidR="00EC1DE4" w:rsidRPr="00BE43E3">
        <w:rPr>
          <w:rFonts w:hAnsi="微软雅黑" w:hint="eastAsia"/>
          <w:szCs w:val="18"/>
        </w:rPr>
        <w:t>实现随机UA</w:t>
      </w:r>
    </w:p>
    <w:p w:rsidR="00EC1DE4" w:rsidRPr="00BE43E3" w:rsidRDefault="00EC1DE4" w:rsidP="00FB31B9">
      <w:pPr>
        <w:ind w:leftChars="200" w:left="360" w:firstLineChars="0" w:firstLine="0"/>
        <w:rPr>
          <w:rFonts w:hAnsi="微软雅黑"/>
          <w:szCs w:val="18"/>
        </w:rPr>
      </w:pPr>
      <w:r w:rsidRPr="00BE43E3">
        <w:rPr>
          <w:rFonts w:hAnsi="微软雅黑" w:hint="eastAsia"/>
          <w:szCs w:val="18"/>
        </w:rPr>
        <w:t>第一步， 在settings文件中添加一些</w:t>
      </w:r>
      <w:r w:rsidR="00BE43E3" w:rsidRPr="00BE43E3">
        <w:rPr>
          <w:rFonts w:hAnsi="微软雅黑" w:hint="eastAsia"/>
          <w:szCs w:val="18"/>
        </w:rPr>
        <w:t>UserAgent.</w:t>
      </w:r>
    </w:p>
    <w:p w:rsidR="00EC1DE4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 w:firstLineChars="0" w:firstLine="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</w:t>
      </w:r>
      <w:r w:rsidRPr="00BE43E3">
        <w:rPr>
          <w:rFonts w:hAnsi="微软雅黑" w:cs="DejaVu Sans Mono" w:hint="eastAsia"/>
          <w:i/>
          <w:iCs/>
          <w:color w:val="808080"/>
          <w:kern w:val="0"/>
          <w:szCs w:val="18"/>
        </w:rPr>
        <w:t>请求头部信息</w:t>
      </w:r>
      <w:r w:rsidRPr="00BE43E3">
        <w:rPr>
          <w:rFonts w:hAnsi="微软雅黑" w:cs="DejaVu Sans Mono" w:hint="eastAsia"/>
          <w:i/>
          <w:iCs/>
          <w:color w:val="8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>USER_AGENT_LIST=[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6.1;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AppleWebKit/537.1 (KHTML, like Gecko) Chrome/22.0.1207.1 Safari/537.1"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(X11; CrOS i686 2268.111.0) AppleWebKit/536.11 (KHTML, like Gecko) Chrome/20.0.1132.57 Safari/536.11"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6.1;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AppleWebKit/536.6 (KHTML, like Gecko) Chrome/20.0.1092.0 Safari/536.6"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6.2) AppleWebKit/536.6 (KHTML, like Gecko) Chrome/20.0.1090.0 Safari/536.6"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6.2;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AppleWebKit/537.1 (KHTML, like Gecko) Chrome/19.77.3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.5 Safari/537.1"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(X11; Linux x86_6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AppleWebKit/536.5 (KHTML, like Gecko) Chrome/19.0.108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.9 Safari/536.5"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6.0) AppleWebKit/536.5 (KHTML, like Gecko) Chrome/19.0.108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.36 Safari/536.5"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6.1;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AppleWebKit/536.3 (KHTML, like Gecko) Chrome/19.0.1063.0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5.1) AppleWebKit/536.3 (KHTML, like Gecko) Chrome/19.0.1063.0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.0 (compatible; MSIE 7.0; Windows NT 5.1; Trident/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.0; SE 2.X MetaSr 1.0; SE 2.X MetaSr 1.0; .NET CLR 2.0.50727; SE 2.X MetaSr 1.0)"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6.2) AppleWebKit/536.3 (KHTML, like Gecko) Chrome/19.0.1062.0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6.1;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AppleWebKit/536.3 (KHTML, like Gecko) Chrome/19.0.1062.0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lastRenderedPageBreak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.0 (compatible; MSIE 7.0; Windows NT 5.1; 360SE)"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6.1;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AppleWebKit/536.3 (KHTML, like Gecko) Chrome/19.0.1061.1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6.1) AppleWebKit/536.3 (KHTML, like Gecko) Chrome/19.0.1061.1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6.2) AppleWebKit/536.3 (KHTML, like Gecko) Chrome/19.0.1061.0 Safari/536.3"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(X11; Linux x86_6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AppleWebKit/535.2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 xml:space="preserve"> (KHTML, like Gecko) Chrome/19.0.1055.1 Safari/535.2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"Mozilla/5.0 (Windows NT 6.2; WOW6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) AppleWebKit/535.2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 xml:space="preserve"> (KHTML, like Gecko) Chrome/19.0.1055.1 Safari/535.2</w:t>
      </w:r>
      <w:r w:rsidR="000751B2">
        <w:rPr>
          <w:rFonts w:hAnsi="微软雅黑" w:cs="DejaVu Sans Mono"/>
          <w:bCs/>
          <w:color w:val="008080"/>
          <w:kern w:val="0"/>
          <w:szCs w:val="18"/>
        </w:rPr>
        <w:t>5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>]</w:t>
      </w:r>
    </w:p>
    <w:p w:rsidR="00EC1DE4" w:rsidRPr="00BE43E3" w:rsidRDefault="00EC1DE4" w:rsidP="00FB31B9">
      <w:pPr>
        <w:ind w:firstLineChars="0" w:firstLine="360"/>
        <w:rPr>
          <w:rFonts w:hAnsi="微软雅黑"/>
          <w:szCs w:val="18"/>
        </w:rPr>
      </w:pPr>
      <w:r w:rsidRPr="00BE43E3">
        <w:rPr>
          <w:rFonts w:hAnsi="微软雅黑" w:hint="eastAsia"/>
          <w:szCs w:val="18"/>
        </w:rPr>
        <w:t>第二步，在settings文件中设置 “DOWNLOADER_MIDDLEWARES”</w:t>
      </w:r>
      <w:r w:rsidR="00BE43E3" w:rsidRPr="00BE43E3">
        <w:rPr>
          <w:rFonts w:hAnsi="微软雅黑" w:hint="eastAsia"/>
          <w:szCs w:val="18"/>
        </w:rPr>
        <w:t>,毕竟我们进行响应的时候还是通过downloader模块，将数据下载到本地</w:t>
      </w:r>
    </w:p>
    <w:p w:rsidR="00EC1DE4" w:rsidRPr="00BE43E3" w:rsidRDefault="00EC1DE4" w:rsidP="00FB31B9">
      <w:pPr>
        <w:ind w:leftChars="200" w:left="360" w:firstLineChars="0" w:firstLine="0"/>
        <w:rPr>
          <w:rFonts w:hAnsi="微软雅黑"/>
          <w:szCs w:val="18"/>
        </w:rPr>
      </w:pPr>
      <w:r w:rsidRPr="00BE43E3">
        <w:rPr>
          <w:rFonts w:hAnsi="微软雅黑"/>
          <w:szCs w:val="18"/>
        </w:rPr>
        <w:t># Enable or disable downloader middlewares</w:t>
      </w:r>
    </w:p>
    <w:p w:rsidR="00EC1DE4" w:rsidRPr="00BE43E3" w:rsidRDefault="00EC1DE4" w:rsidP="00FB31B9">
      <w:pPr>
        <w:ind w:leftChars="200" w:left="360" w:firstLineChars="0" w:firstLine="0"/>
        <w:rPr>
          <w:rFonts w:hAnsi="微软雅黑"/>
          <w:szCs w:val="18"/>
        </w:rPr>
      </w:pPr>
      <w:r w:rsidRPr="00BE43E3">
        <w:rPr>
          <w:rFonts w:hAnsi="微软雅黑"/>
          <w:szCs w:val="18"/>
        </w:rPr>
        <w:t># See https://doc.scrapy.org/en/latest/topics/downloader-middleware.html</w:t>
      </w:r>
    </w:p>
    <w:p w:rsidR="00EC1DE4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 w:firstLineChars="0" w:firstLine="54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color w:val="000000"/>
          <w:kern w:val="0"/>
          <w:szCs w:val="18"/>
        </w:rPr>
        <w:t>DOWNLOADER_MIDDLEWARES = {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'WorkCell.middlewares.WorkcellDownloaderMiddleware': 5</w:t>
      </w:r>
      <w:r w:rsidR="000751B2">
        <w:rPr>
          <w:rFonts w:hAnsi="微软雅黑" w:cs="DejaVu Sans Mono"/>
          <w:i/>
          <w:iCs/>
          <w:color w:val="808080"/>
          <w:kern w:val="0"/>
          <w:szCs w:val="18"/>
        </w:rPr>
        <w:t>5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3,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'WorkCell.middlewares.RandomUserAgentMiddleware'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: </w:t>
      </w:r>
      <w:r w:rsidRPr="00BE43E3">
        <w:rPr>
          <w:rFonts w:hAnsi="微软雅黑" w:cs="DejaVu Sans Mono"/>
          <w:color w:val="0000FF"/>
          <w:kern w:val="0"/>
          <w:szCs w:val="18"/>
        </w:rPr>
        <w:t>5</w:t>
      </w:r>
      <w:r w:rsidR="000751B2">
        <w:rPr>
          <w:rFonts w:hAnsi="微软雅黑" w:cs="DejaVu Sans Mono"/>
          <w:color w:val="0000FF"/>
          <w:kern w:val="0"/>
          <w:szCs w:val="18"/>
        </w:rPr>
        <w:t>5</w:t>
      </w:r>
      <w:r w:rsidRPr="00BE43E3">
        <w:rPr>
          <w:rFonts w:hAnsi="微软雅黑" w:cs="DejaVu Sans Mono"/>
          <w:color w:val="0000FF"/>
          <w:kern w:val="0"/>
          <w:szCs w:val="18"/>
        </w:rPr>
        <w:t>3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br/>
        <w:t>}</w:t>
      </w:r>
    </w:p>
    <w:p w:rsidR="00EC1DE4" w:rsidRPr="00BE43E3" w:rsidRDefault="00EC1DE4" w:rsidP="00FB31B9">
      <w:pPr>
        <w:ind w:firstLineChars="0" w:firstLine="360"/>
        <w:rPr>
          <w:rFonts w:hAnsi="微软雅黑" w:hint="eastAsia"/>
          <w:szCs w:val="18"/>
        </w:rPr>
      </w:pPr>
      <w:r w:rsidRPr="00BE43E3">
        <w:rPr>
          <w:rFonts w:hAnsi="微软雅黑" w:hint="eastAsia"/>
          <w:szCs w:val="18"/>
        </w:rPr>
        <w:t>第三步，在 middlewares.py 文件中导入 settings模块中的 USER_AGENT_LIST 方法</w:t>
      </w:r>
    </w:p>
    <w:p w:rsidR="00BE43E3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from 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WorkCell.settings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Pr="00BE43E3">
        <w:rPr>
          <w:rFonts w:hAnsi="微软雅黑" w:cs="DejaVu Sans Mono"/>
          <w:color w:val="000000"/>
          <w:kern w:val="0"/>
          <w:szCs w:val="18"/>
        </w:rPr>
        <w:t>USER_AGENT_LIST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Pr="00BE43E3">
        <w:rPr>
          <w:rFonts w:hAnsi="微软雅黑" w:cs="DejaVu Sans Mono"/>
          <w:color w:val="000000"/>
          <w:kern w:val="0"/>
          <w:szCs w:val="18"/>
        </w:rPr>
        <w:t>random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class </w:t>
      </w:r>
      <w:r w:rsidRPr="00BE43E3">
        <w:rPr>
          <w:rFonts w:hAnsi="微软雅黑" w:cs="DejaVu Sans Mono"/>
          <w:color w:val="000000"/>
          <w:kern w:val="0"/>
          <w:szCs w:val="18"/>
        </w:rPr>
        <w:t>RandomUserAgentMiddleware(</w:t>
      </w:r>
      <w:r w:rsidRPr="00BE43E3">
        <w:rPr>
          <w:rFonts w:hAnsi="微软雅黑" w:cs="DejaVu Sans Mono"/>
          <w:color w:val="000080"/>
          <w:kern w:val="0"/>
          <w:szCs w:val="18"/>
        </w:rPr>
        <w:t>object</w:t>
      </w:r>
      <w:r w:rsidRPr="00BE43E3">
        <w:rPr>
          <w:rFonts w:hAnsi="微软雅黑" w:cs="DejaVu Sans Mono"/>
          <w:color w:val="000000"/>
          <w:kern w:val="0"/>
          <w:szCs w:val="18"/>
        </w:rPr>
        <w:t>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def </w:t>
      </w:r>
      <w:r w:rsidRPr="00BE43E3">
        <w:rPr>
          <w:rFonts w:hAnsi="微软雅黑" w:cs="DejaVu Sans Mono"/>
          <w:color w:val="000000"/>
          <w:kern w:val="0"/>
          <w:szCs w:val="18"/>
        </w:rPr>
        <w:t>process_request(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,request,</w:t>
      </w:r>
      <w:r w:rsidRPr="00BE43E3">
        <w:rPr>
          <w:rFonts w:hAnsi="微软雅黑" w:cs="DejaVu Sans Mono"/>
          <w:color w:val="808080"/>
          <w:kern w:val="0"/>
          <w:szCs w:val="18"/>
        </w:rPr>
        <w:t>spider</w:t>
      </w:r>
      <w:r w:rsidRPr="00BE43E3">
        <w:rPr>
          <w:rFonts w:hAnsi="微软雅黑" w:cs="DejaVu Sans Mono"/>
          <w:color w:val="000000"/>
          <w:kern w:val="0"/>
          <w:szCs w:val="18"/>
        </w:rPr>
        <w:t>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rand_use= random.choice(USER_AGENT_LIST)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if </w:t>
      </w:r>
      <w:r w:rsidRPr="00BE43E3">
        <w:rPr>
          <w:rFonts w:hAnsi="微软雅黑" w:cs="DejaVu Sans Mono"/>
          <w:color w:val="000000"/>
          <w:kern w:val="0"/>
          <w:szCs w:val="18"/>
        </w:rPr>
        <w:t>rand_use: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request.headers.setdefault(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'User-Agent'</w:t>
      </w:r>
      <w:r w:rsidRPr="00BE43E3">
        <w:rPr>
          <w:rFonts w:hAnsi="微软雅黑" w:cs="DejaVu Sans Mono"/>
          <w:color w:val="000000"/>
          <w:kern w:val="0"/>
          <w:szCs w:val="18"/>
        </w:rPr>
        <w:t>,rand_use)</w:t>
      </w:r>
    </w:p>
    <w:p w:rsidR="00EC1DE4" w:rsidRPr="00BE43E3" w:rsidRDefault="00BE43E3" w:rsidP="00FB31B9">
      <w:pPr>
        <w:ind w:leftChars="200" w:left="360" w:firstLineChars="0" w:firstLine="0"/>
        <w:rPr>
          <w:rFonts w:hAnsi="微软雅黑"/>
          <w:szCs w:val="18"/>
        </w:rPr>
      </w:pPr>
      <w:r w:rsidRPr="00BE43E3">
        <w:rPr>
          <w:rFonts w:hAnsi="微软雅黑" w:hint="eastAsia"/>
          <w:szCs w:val="18"/>
        </w:rPr>
        <w:t>通过上面几个基本步骤，</w:t>
      </w:r>
      <w:r w:rsidR="00EC1DE4" w:rsidRPr="00BE43E3">
        <w:rPr>
          <w:rFonts w:hAnsi="微软雅黑" w:hint="eastAsia"/>
          <w:szCs w:val="18"/>
        </w:rPr>
        <w:t>随机的UA已经实现，你可以在parse函数中编写如下代码进行测试</w:t>
      </w:r>
    </w:p>
    <w:p w:rsidR="00EC1DE4" w:rsidRPr="00BE43E3" w:rsidRDefault="00BE43E3" w:rsidP="00FB31B9">
      <w:pPr>
        <w:ind w:leftChars="200" w:left="360" w:firstLineChars="0" w:firstLine="0"/>
        <w:rPr>
          <w:rFonts w:hAnsi="微软雅黑"/>
          <w:color w:val="FF0000"/>
          <w:szCs w:val="18"/>
        </w:rPr>
      </w:pPr>
      <w:r w:rsidRPr="00BE43E3">
        <w:rPr>
          <w:rFonts w:hAnsi="微软雅黑"/>
          <w:color w:val="FF0000"/>
          <w:szCs w:val="18"/>
        </w:rPr>
        <w:t>print(response.request.headers)</w:t>
      </w:r>
    </w:p>
    <w:p w:rsidR="00EC1DE4" w:rsidRPr="00BE43E3" w:rsidRDefault="000751B2" w:rsidP="00FB31B9">
      <w:pPr>
        <w:ind w:leftChars="200" w:left="360" w:firstLineChars="0" w:firstLine="0"/>
        <w:rPr>
          <w:rFonts w:hAnsi="微软雅黑" w:hint="eastAsia"/>
          <w:szCs w:val="18"/>
        </w:rPr>
      </w:pPr>
      <w:r>
        <w:rPr>
          <w:rFonts w:hAnsi="微软雅黑" w:hint="eastAsia"/>
          <w:szCs w:val="18"/>
        </w:rPr>
        <w:t>5</w:t>
      </w:r>
      <w:r w:rsidR="005F20FD">
        <w:rPr>
          <w:rFonts w:hAnsi="微软雅黑" w:hint="eastAsia"/>
          <w:szCs w:val="18"/>
        </w:rPr>
        <w:t>、</w:t>
      </w:r>
      <w:r w:rsidR="00EC1DE4" w:rsidRPr="00BE43E3">
        <w:rPr>
          <w:rFonts w:hAnsi="微软雅黑" w:hint="eastAsia"/>
          <w:szCs w:val="18"/>
        </w:rPr>
        <w:t>完善item</w:t>
      </w:r>
    </w:p>
    <w:p w:rsidR="00BE43E3" w:rsidRPr="00BE43E3" w:rsidRDefault="00EC1DE4" w:rsidP="00FB31B9">
      <w:pPr>
        <w:ind w:leftChars="200" w:left="360" w:firstLineChars="0" w:firstLine="0"/>
        <w:rPr>
          <w:rFonts w:hAnsi="微软雅黑" w:hint="eastAsia"/>
          <w:szCs w:val="18"/>
        </w:rPr>
      </w:pPr>
      <w:r w:rsidRPr="00BE43E3">
        <w:rPr>
          <w:rFonts w:hAnsi="微软雅黑" w:hint="eastAsia"/>
          <w:szCs w:val="18"/>
        </w:rPr>
        <w:t>这个操作相对简单</w:t>
      </w:r>
      <w:r w:rsidR="00BE43E3" w:rsidRPr="00BE43E3">
        <w:rPr>
          <w:rFonts w:hAnsi="微软雅黑" w:hint="eastAsia"/>
          <w:szCs w:val="18"/>
        </w:rPr>
        <w:t>，这些数据就是我们要保存的数据。</w:t>
      </w:r>
    </w:p>
    <w:p w:rsidR="00BE43E3" w:rsidRPr="00BE43E3" w:rsidRDefault="00BE43E3" w:rsidP="00FB31B9">
      <w:pPr>
        <w:ind w:firstLineChars="0" w:firstLine="360"/>
        <w:rPr>
          <w:rFonts w:hAnsi="微软雅黑"/>
          <w:szCs w:val="18"/>
        </w:rPr>
      </w:pPr>
      <w:r w:rsidRPr="005F20FD">
        <w:rPr>
          <w:rFonts w:hAnsi="微软雅黑"/>
          <w:color w:val="FF0000"/>
          <w:szCs w:val="18"/>
        </w:rPr>
        <w:t>I</w:t>
      </w:r>
      <w:r w:rsidRPr="005F20FD">
        <w:rPr>
          <w:rFonts w:hAnsi="微软雅黑" w:hint="eastAsia"/>
          <w:color w:val="FF0000"/>
          <w:szCs w:val="18"/>
        </w:rPr>
        <w:t xml:space="preserve">tems.py </w:t>
      </w:r>
      <w:r w:rsidRPr="00BE43E3">
        <w:rPr>
          <w:rFonts w:hAnsi="微软雅黑" w:hint="eastAsia"/>
          <w:szCs w:val="18"/>
        </w:rPr>
        <w:t xml:space="preserve"> 文件中：</w:t>
      </w:r>
    </w:p>
    <w:p w:rsidR="00BE43E3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class </w:t>
      </w:r>
      <w:r w:rsidRPr="00BE43E3">
        <w:rPr>
          <w:rFonts w:hAnsi="微软雅黑" w:cs="DejaVu Sans Mono"/>
          <w:color w:val="000000"/>
          <w:kern w:val="0"/>
          <w:szCs w:val="18"/>
        </w:rPr>
        <w:t>WorkcellItem(scrapy.Item):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define the fields for your item here like: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 # name = scrapy.Field()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color w:val="000000"/>
          <w:kern w:val="0"/>
          <w:szCs w:val="18"/>
        </w:rPr>
        <w:t>author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content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ctime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disliked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liked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likes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lastRenderedPageBreak/>
        <w:t xml:space="preserve">    score = scrapy.Field()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user_season = scrapy.Field()</w:t>
      </w:r>
    </w:p>
    <w:p w:rsidR="00EC1DE4" w:rsidRPr="00BE43E3" w:rsidRDefault="005F20FD" w:rsidP="00FB31B9">
      <w:pPr>
        <w:ind w:firstLineChars="0" w:firstLine="360"/>
        <w:rPr>
          <w:rFonts w:hAnsi="微软雅黑" w:hint="eastAsia"/>
          <w:szCs w:val="18"/>
        </w:rPr>
      </w:pPr>
      <w:r>
        <w:rPr>
          <w:rFonts w:hAnsi="微软雅黑" w:hint="eastAsia"/>
          <w:szCs w:val="18"/>
        </w:rPr>
        <w:t>5、</w:t>
      </w:r>
      <w:r w:rsidR="00EC1DE4" w:rsidRPr="00BE43E3">
        <w:rPr>
          <w:rFonts w:hAnsi="微软雅黑" w:hint="eastAsia"/>
          <w:szCs w:val="18"/>
        </w:rPr>
        <w:t>提高爬取速度</w:t>
      </w:r>
    </w:p>
    <w:p w:rsidR="00EC1DE4" w:rsidRPr="00BE43E3" w:rsidRDefault="00EC1DE4" w:rsidP="00FB31B9">
      <w:pPr>
        <w:ind w:leftChars="200" w:left="360" w:firstLineChars="0" w:firstLine="0"/>
        <w:rPr>
          <w:rFonts w:hAnsi="微软雅黑"/>
          <w:szCs w:val="18"/>
        </w:rPr>
      </w:pPr>
      <w:r w:rsidRPr="00BE43E3">
        <w:rPr>
          <w:rFonts w:hAnsi="微软雅黑" w:hint="eastAsia"/>
          <w:szCs w:val="18"/>
        </w:rPr>
        <w:t>在settings.py中设置如下参数：</w:t>
      </w:r>
    </w:p>
    <w:p w:rsidR="00BE43E3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 w:firstLineChars="0" w:firstLine="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Obey robots.txt rules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ROBOTSTXT_OBEY =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>False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br/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Configure maximum concurrent requests performed by Scrapy (default: 16)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CONCURRENT_REQUESTS = </w:t>
      </w:r>
      <w:r w:rsidRPr="00BE43E3">
        <w:rPr>
          <w:rFonts w:hAnsi="微软雅黑" w:cs="DejaVu Sans Mono"/>
          <w:color w:val="0000FF"/>
          <w:kern w:val="0"/>
          <w:szCs w:val="18"/>
        </w:rPr>
        <w:t>32</w:t>
      </w:r>
      <w:r w:rsidRPr="00BE43E3">
        <w:rPr>
          <w:rFonts w:hAnsi="微软雅黑" w:cs="DejaVu Sans Mono"/>
          <w:color w:val="0000FF"/>
          <w:kern w:val="0"/>
          <w:szCs w:val="18"/>
        </w:rPr>
        <w:br/>
      </w:r>
      <w:r w:rsidRPr="00BE43E3">
        <w:rPr>
          <w:rFonts w:hAnsi="微软雅黑" w:cs="DejaVu Sans Mono"/>
          <w:color w:val="0000FF"/>
          <w:kern w:val="0"/>
          <w:szCs w:val="18"/>
        </w:rPr>
        <w:br/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Configure a delay for requests for the same website (default: 0)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># See https://doc.scrapy.org/en/latest/topics/settings.html#download-delay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  <w:t># See also autothrottle settings and docs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DOWNLOAD_DELAY = </w:t>
      </w:r>
      <w:r w:rsidRPr="00BE43E3">
        <w:rPr>
          <w:rFonts w:hAnsi="微软雅黑" w:cs="DejaVu Sans Mono"/>
          <w:color w:val="0000FF"/>
          <w:kern w:val="0"/>
          <w:szCs w:val="18"/>
        </w:rPr>
        <w:t>0</w:t>
      </w:r>
      <w:r w:rsidRPr="00BE43E3">
        <w:rPr>
          <w:rFonts w:hAnsi="微软雅黑" w:cs="DejaVu Sans Mono"/>
          <w:color w:val="0000FF"/>
          <w:kern w:val="0"/>
          <w:szCs w:val="18"/>
        </w:rPr>
        <w:br/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The download delay setting will honor only one of: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CONCURRENT_REQUESTS_PER_DOMAIN = </w:t>
      </w:r>
      <w:r w:rsidRPr="00BE43E3">
        <w:rPr>
          <w:rFonts w:hAnsi="微软雅黑" w:cs="DejaVu Sans Mono"/>
          <w:color w:val="0000FF"/>
          <w:kern w:val="0"/>
          <w:szCs w:val="18"/>
        </w:rPr>
        <w:t>16</w:t>
      </w:r>
      <w:r w:rsidRPr="00BE43E3">
        <w:rPr>
          <w:rFonts w:hAnsi="微软雅黑" w:cs="DejaVu Sans Mono"/>
          <w:color w:val="0000FF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CONCURRENT_REQUESTS_PER_IP = </w:t>
      </w:r>
      <w:r w:rsidRPr="00BE43E3">
        <w:rPr>
          <w:rFonts w:hAnsi="微软雅黑" w:cs="DejaVu Sans Mono"/>
          <w:color w:val="0000FF"/>
          <w:kern w:val="0"/>
          <w:szCs w:val="18"/>
        </w:rPr>
        <w:t>16</w:t>
      </w:r>
      <w:r w:rsidRPr="00BE43E3">
        <w:rPr>
          <w:rFonts w:hAnsi="微软雅黑" w:cs="DejaVu Sans Mono"/>
          <w:color w:val="0000FF"/>
          <w:kern w:val="0"/>
          <w:szCs w:val="18"/>
        </w:rPr>
        <w:br/>
      </w:r>
      <w:r w:rsidRPr="00BE43E3">
        <w:rPr>
          <w:rFonts w:hAnsi="微软雅黑" w:cs="DejaVu Sans Mono"/>
          <w:color w:val="0000FF"/>
          <w:kern w:val="0"/>
          <w:szCs w:val="18"/>
        </w:rPr>
        <w:br/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t># Disable cookies (enabled by default)</w:t>
      </w:r>
      <w:r w:rsidRPr="00BE43E3">
        <w:rPr>
          <w:rFonts w:hAnsi="微软雅黑" w:cs="DejaVu Sans Mono"/>
          <w:i/>
          <w:iCs/>
          <w:color w:val="80808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COOKIES_ENABLED =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>False</w:t>
      </w:r>
    </w:p>
    <w:p w:rsidR="00EC1DE4" w:rsidRPr="00BE43E3" w:rsidRDefault="00EC1DE4" w:rsidP="00FB31B9">
      <w:pPr>
        <w:ind w:firstLineChars="0" w:firstLine="0"/>
        <w:rPr>
          <w:rFonts w:hAnsi="微软雅黑"/>
          <w:szCs w:val="18"/>
        </w:rPr>
      </w:pPr>
    </w:p>
    <w:p w:rsidR="00EC1DE4" w:rsidRPr="00BE43E3" w:rsidRDefault="005F20FD" w:rsidP="00FB31B9">
      <w:pPr>
        <w:ind w:firstLineChars="0" w:firstLine="360"/>
        <w:rPr>
          <w:rFonts w:hAnsi="微软雅黑" w:hint="eastAsia"/>
          <w:szCs w:val="18"/>
        </w:rPr>
      </w:pPr>
      <w:r>
        <w:rPr>
          <w:rFonts w:hAnsi="微软雅黑" w:hint="eastAsia"/>
          <w:szCs w:val="18"/>
        </w:rPr>
        <w:t>6、</w:t>
      </w:r>
      <w:r w:rsidR="00EC1DE4" w:rsidRPr="00BE43E3">
        <w:rPr>
          <w:rFonts w:hAnsi="微软雅黑" w:hint="eastAsia"/>
          <w:szCs w:val="18"/>
        </w:rPr>
        <w:t>保存数据</w:t>
      </w:r>
    </w:p>
    <w:p w:rsidR="00EC1DE4" w:rsidRPr="00BE43E3" w:rsidRDefault="00EC1DE4" w:rsidP="00FB31B9">
      <w:pPr>
        <w:ind w:firstLineChars="0" w:firstLine="360"/>
        <w:rPr>
          <w:rFonts w:hAnsi="微软雅黑" w:hint="eastAsia"/>
          <w:szCs w:val="18"/>
        </w:rPr>
      </w:pPr>
      <w:r w:rsidRPr="00BE43E3">
        <w:rPr>
          <w:rFonts w:hAnsi="微软雅黑" w:hint="eastAsia"/>
          <w:szCs w:val="18"/>
        </w:rPr>
        <w:t>最后在</w:t>
      </w:r>
      <w:r w:rsidRPr="005F20FD">
        <w:rPr>
          <w:rFonts w:hAnsi="微软雅黑" w:hint="eastAsia"/>
          <w:color w:val="FF0000"/>
          <w:szCs w:val="18"/>
        </w:rPr>
        <w:t xml:space="preserve">pipelines.py </w:t>
      </w:r>
      <w:r w:rsidRPr="00BE43E3">
        <w:rPr>
          <w:rFonts w:hAnsi="微软雅黑" w:hint="eastAsia"/>
          <w:szCs w:val="18"/>
        </w:rPr>
        <w:t>文件中，编写保存代码即可</w:t>
      </w:r>
    </w:p>
    <w:p w:rsidR="00EC1DE4" w:rsidRPr="00BE43E3" w:rsidRDefault="00BE43E3" w:rsidP="00FB31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hAnsi="微软雅黑" w:cs="DejaVu Sans Mono"/>
          <w:color w:val="000000"/>
          <w:kern w:val="0"/>
          <w:szCs w:val="18"/>
        </w:rPr>
      </w:pP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Pr="00BE43E3">
        <w:rPr>
          <w:rFonts w:hAnsi="微软雅黑" w:cs="DejaVu Sans Mono"/>
          <w:color w:val="000000"/>
          <w:kern w:val="0"/>
          <w:szCs w:val="18"/>
        </w:rPr>
        <w:t>os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import </w:t>
      </w:r>
      <w:r w:rsidR="00162E9A">
        <w:rPr>
          <w:rFonts w:hAnsi="微软雅黑" w:cs="DejaVu Sans Mono"/>
          <w:color w:val="000000"/>
          <w:kern w:val="0"/>
          <w:szCs w:val="18"/>
        </w:rPr>
        <w:t>csv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class </w:t>
      </w:r>
      <w:r w:rsidRPr="00BE43E3">
        <w:rPr>
          <w:rFonts w:hAnsi="微软雅黑" w:cs="DejaVu Sans Mono"/>
          <w:color w:val="000000"/>
          <w:kern w:val="0"/>
          <w:szCs w:val="18"/>
        </w:rPr>
        <w:t>WorkcellPipeline(</w:t>
      </w:r>
      <w:r w:rsidRPr="00BE43E3">
        <w:rPr>
          <w:rFonts w:hAnsi="微软雅黑" w:cs="DejaVu Sans Mono"/>
          <w:color w:val="000080"/>
          <w:kern w:val="0"/>
          <w:szCs w:val="18"/>
        </w:rPr>
        <w:t>object</w:t>
      </w:r>
      <w:r w:rsidRPr="00BE43E3">
        <w:rPr>
          <w:rFonts w:hAnsi="微软雅黑" w:cs="DejaVu Sans Mono"/>
          <w:color w:val="000000"/>
          <w:kern w:val="0"/>
          <w:szCs w:val="18"/>
        </w:rPr>
        <w:t>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def </w:t>
      </w:r>
      <w:r w:rsidRPr="00BE43E3">
        <w:rPr>
          <w:rFonts w:hAnsi="微软雅黑" w:cs="DejaVu Sans Mono"/>
          <w:color w:val="B200B2"/>
          <w:kern w:val="0"/>
          <w:szCs w:val="18"/>
        </w:rPr>
        <w:t>__init__</w:t>
      </w:r>
      <w:r w:rsidRPr="00BE43E3">
        <w:rPr>
          <w:rFonts w:hAnsi="微软雅黑" w:cs="DejaVu Sans Mono"/>
          <w:color w:val="000000"/>
          <w:kern w:val="0"/>
          <w:szCs w:val="18"/>
        </w:rPr>
        <w:t>(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store_file = os.path.dirname(__file__)+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'/spiders/cellcsv'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.file = </w:t>
      </w:r>
      <w:r w:rsidRPr="00BE43E3">
        <w:rPr>
          <w:rFonts w:hAnsi="微软雅黑" w:cs="DejaVu Sans Mono"/>
          <w:color w:val="000080"/>
          <w:kern w:val="0"/>
          <w:szCs w:val="18"/>
        </w:rPr>
        <w:t>open</w:t>
      </w:r>
      <w:r w:rsidRPr="00BE43E3">
        <w:rPr>
          <w:rFonts w:hAnsi="微软雅黑" w:cs="DejaVu Sans Mono"/>
          <w:color w:val="000000"/>
          <w:kern w:val="0"/>
          <w:szCs w:val="18"/>
        </w:rPr>
        <w:t>(store_file,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'a+'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660099"/>
          <w:kern w:val="0"/>
          <w:szCs w:val="18"/>
        </w:rPr>
        <w:t>newline</w:t>
      </w:r>
      <w:r w:rsidRPr="00BE43E3">
        <w:rPr>
          <w:rFonts w:hAnsi="微软雅黑" w:cs="DejaVu Sans Mono"/>
          <w:color w:val="000000"/>
          <w:kern w:val="0"/>
          <w:szCs w:val="18"/>
        </w:rPr>
        <w:t>=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''</w:t>
      </w:r>
      <w:r w:rsidRPr="00BE43E3">
        <w:rPr>
          <w:rFonts w:hAnsi="微软雅黑" w:cs="DejaVu Sans Mono"/>
          <w:color w:val="000000"/>
          <w:kern w:val="0"/>
          <w:szCs w:val="18"/>
        </w:rPr>
        <w:t>,</w:t>
      </w:r>
      <w:r w:rsidRPr="00BE43E3">
        <w:rPr>
          <w:rFonts w:hAnsi="微软雅黑" w:cs="DejaVu Sans Mono"/>
          <w:color w:val="660099"/>
          <w:kern w:val="0"/>
          <w:szCs w:val="18"/>
        </w:rPr>
        <w:t>encoding</w:t>
      </w:r>
      <w:r w:rsidRPr="00BE43E3">
        <w:rPr>
          <w:rFonts w:hAnsi="微软雅黑" w:cs="DejaVu Sans Mono"/>
          <w:color w:val="000000"/>
          <w:kern w:val="0"/>
          <w:szCs w:val="18"/>
        </w:rPr>
        <w:t>=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'utf-8'</w:t>
      </w:r>
      <w:r w:rsidRPr="00BE43E3">
        <w:rPr>
          <w:rFonts w:hAnsi="微软雅黑" w:cs="DejaVu Sans Mono"/>
          <w:color w:val="000000"/>
          <w:kern w:val="0"/>
          <w:szCs w:val="18"/>
        </w:rPr>
        <w:t>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.writer = csv.writer(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.file)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def </w:t>
      </w:r>
      <w:r w:rsidRPr="00BE43E3">
        <w:rPr>
          <w:rFonts w:hAnsi="微软雅黑" w:cs="DejaVu Sans Mono"/>
          <w:color w:val="000000"/>
          <w:kern w:val="0"/>
          <w:szCs w:val="18"/>
        </w:rPr>
        <w:t>process_item(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, item, </w:t>
      </w:r>
      <w:r w:rsidRPr="00BE43E3">
        <w:rPr>
          <w:rFonts w:hAnsi="微软雅黑" w:cs="DejaVu Sans Mono"/>
          <w:color w:val="808080"/>
          <w:kern w:val="0"/>
          <w:szCs w:val="18"/>
        </w:rPr>
        <w:t>spider</w:t>
      </w:r>
      <w:r w:rsidRPr="00BE43E3">
        <w:rPr>
          <w:rFonts w:hAnsi="微软雅黑" w:cs="DejaVu Sans Mono"/>
          <w:color w:val="000000"/>
          <w:kern w:val="0"/>
          <w:szCs w:val="18"/>
        </w:rPr>
        <w:t>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>try</w:t>
      </w:r>
      <w:r w:rsidRPr="00BE43E3">
        <w:rPr>
          <w:rFonts w:hAnsi="微软雅黑" w:cs="DejaVu Sans Mono"/>
          <w:color w:val="000000"/>
          <w:kern w:val="0"/>
          <w:szCs w:val="18"/>
        </w:rPr>
        <w:t>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</w:t>
      </w:r>
      <w:r w:rsidRPr="00BE43E3">
        <w:rPr>
          <w:rFonts w:hAnsi="微软雅黑" w:cs="DejaVu Sans Mono"/>
          <w:color w:val="94558D"/>
          <w:kern w:val="0"/>
          <w:szCs w:val="18"/>
        </w:rPr>
        <w:t>self</w:t>
      </w:r>
      <w:r w:rsidRPr="00BE43E3">
        <w:rPr>
          <w:rFonts w:hAnsi="微软雅黑" w:cs="DejaVu Sans Mono"/>
          <w:color w:val="000000"/>
          <w:kern w:val="0"/>
          <w:szCs w:val="18"/>
        </w:rPr>
        <w:t>.writer.writerow((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"author"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"content"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"ctime"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"disliked"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"liked"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"likes"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"score"</w:t>
      </w:r>
      <w:r w:rsidRPr="00BE43E3">
        <w:rPr>
          <w:rFonts w:hAnsi="微软雅黑" w:cs="DejaVu Sans Mono"/>
          <w:color w:val="000000"/>
          <w:kern w:val="0"/>
          <w:szCs w:val="18"/>
        </w:rPr>
        <w:t>],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    item[</w:t>
      </w:r>
      <w:r w:rsidRPr="00BE43E3">
        <w:rPr>
          <w:rFonts w:hAnsi="微软雅黑" w:cs="DejaVu Sans Mono"/>
          <w:bCs/>
          <w:color w:val="008080"/>
          <w:kern w:val="0"/>
          <w:szCs w:val="18"/>
        </w:rPr>
        <w:t>"user_season"</w:t>
      </w:r>
      <w:r w:rsidR="00162E9A">
        <w:rPr>
          <w:rFonts w:hAnsi="微软雅黑" w:cs="DejaVu Sans Mono"/>
          <w:color w:val="000000"/>
          <w:kern w:val="0"/>
          <w:szCs w:val="18"/>
        </w:rPr>
        <w:t>]</w:t>
      </w:r>
      <w:r w:rsidR="00162E9A">
        <w:rPr>
          <w:rFonts w:hAnsi="微软雅黑" w:cs="DejaVu Sans Mono"/>
          <w:color w:val="000000"/>
          <w:kern w:val="0"/>
          <w:szCs w:val="18"/>
        </w:rPr>
        <w:br/>
        <w:t xml:space="preserve">            ))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except </w:t>
      </w:r>
      <w:r w:rsidRPr="00BE43E3">
        <w:rPr>
          <w:rFonts w:hAnsi="微软雅黑" w:cs="DejaVu Sans Mono"/>
          <w:color w:val="000080"/>
          <w:kern w:val="0"/>
          <w:szCs w:val="18"/>
        </w:rPr>
        <w:t xml:space="preserve">Exception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as </w:t>
      </w:r>
      <w:r w:rsidRPr="00BE43E3">
        <w:rPr>
          <w:rFonts w:hAnsi="微软雅黑" w:cs="DejaVu Sans Mono"/>
          <w:color w:val="000000"/>
          <w:kern w:val="0"/>
          <w:szCs w:val="18"/>
        </w:rPr>
        <w:t>e: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</w:t>
      </w:r>
      <w:r w:rsidRPr="00BE43E3">
        <w:rPr>
          <w:rFonts w:hAnsi="微软雅黑" w:cs="DejaVu Sans Mono"/>
          <w:color w:val="000080"/>
          <w:kern w:val="0"/>
          <w:szCs w:val="18"/>
        </w:rPr>
        <w:t>print</w:t>
      </w:r>
      <w:r w:rsidR="00162E9A">
        <w:rPr>
          <w:rFonts w:hAnsi="微软雅黑" w:cs="DejaVu Sans Mono"/>
          <w:color w:val="000000"/>
          <w:kern w:val="0"/>
          <w:szCs w:val="18"/>
        </w:rPr>
        <w:t>(e.args)</w:t>
      </w:r>
      <w:r w:rsidRPr="00BE43E3">
        <w:rPr>
          <w:rFonts w:hAnsi="微软雅黑" w:cs="DejaVu Sans Mono"/>
          <w:color w:val="000000"/>
          <w:kern w:val="0"/>
          <w:szCs w:val="18"/>
        </w:rPr>
        <w:br/>
      </w:r>
      <w:r w:rsidRPr="00BE43E3">
        <w:rPr>
          <w:rFonts w:hAnsi="微软雅黑" w:cs="DejaVu Sans Mono"/>
          <w:color w:val="000000"/>
          <w:kern w:val="0"/>
          <w:szCs w:val="18"/>
        </w:rPr>
        <w:lastRenderedPageBreak/>
        <w:t xml:space="preserve">        </w:t>
      </w:r>
      <w:r w:rsidRPr="00BE43E3">
        <w:rPr>
          <w:rFonts w:hAnsi="微软雅黑" w:cs="DejaVu Sans Mono"/>
          <w:bCs/>
          <w:color w:val="000080"/>
          <w:kern w:val="0"/>
          <w:szCs w:val="18"/>
        </w:rPr>
        <w:t xml:space="preserve">def </w:t>
      </w:r>
      <w:r w:rsidRPr="00BE43E3">
        <w:rPr>
          <w:rFonts w:hAnsi="微软雅黑" w:cs="DejaVu Sans Mono"/>
          <w:color w:val="808080"/>
          <w:kern w:val="0"/>
          <w:szCs w:val="18"/>
        </w:rPr>
        <w:t>close_spider</w:t>
      </w:r>
      <w:r w:rsidRPr="00BE43E3">
        <w:rPr>
          <w:rFonts w:hAnsi="微软雅黑" w:cs="DejaVu Sans Mono"/>
          <w:color w:val="000000"/>
          <w:kern w:val="0"/>
          <w:szCs w:val="18"/>
        </w:rPr>
        <w:t xml:space="preserve">(self, </w:t>
      </w:r>
      <w:r w:rsidRPr="00BE43E3">
        <w:rPr>
          <w:rFonts w:hAnsi="微软雅黑" w:cs="DejaVu Sans Mono"/>
          <w:color w:val="808080"/>
          <w:kern w:val="0"/>
          <w:szCs w:val="18"/>
        </w:rPr>
        <w:t>spider</w:t>
      </w:r>
      <w:r w:rsidRPr="00BE43E3">
        <w:rPr>
          <w:rFonts w:hAnsi="微软雅黑" w:cs="DejaVu Sans Mono"/>
          <w:color w:val="000000"/>
          <w:kern w:val="0"/>
          <w:szCs w:val="18"/>
        </w:rPr>
        <w:t>):</w:t>
      </w:r>
      <w:r w:rsidRPr="00BE43E3">
        <w:rPr>
          <w:rFonts w:hAnsi="微软雅黑" w:cs="DejaVu Sans Mono"/>
          <w:color w:val="000000"/>
          <w:kern w:val="0"/>
          <w:szCs w:val="18"/>
        </w:rPr>
        <w:br/>
        <w:t xml:space="preserve">            self.file.close()</w:t>
      </w:r>
    </w:p>
    <w:p w:rsidR="00EC1DE4" w:rsidRDefault="00BE43E3" w:rsidP="00FB31B9">
      <w:pPr>
        <w:ind w:firstLineChars="0" w:firstLine="420"/>
        <w:rPr>
          <w:rFonts w:hint="eastAsia"/>
        </w:rPr>
      </w:pPr>
      <w:r>
        <w:rPr>
          <w:rFonts w:hint="eastAsia"/>
        </w:rPr>
        <w:t>运行结果如下：</w:t>
      </w:r>
    </w:p>
    <w:p w:rsidR="00BE43E3" w:rsidRDefault="00BE43E3" w:rsidP="00FB31B9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5A4EDFE7" wp14:editId="1EF08027">
            <wp:extent cx="4980014" cy="18542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529" cy="185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D4" w:rsidRDefault="00CC12D4" w:rsidP="00FB31B9">
      <w:pPr>
        <w:ind w:firstLine="360"/>
        <w:rPr>
          <w:rFonts w:hint="eastAsia"/>
        </w:rPr>
      </w:pPr>
      <w:r>
        <w:rPr>
          <w:rFonts w:hint="eastAsia"/>
        </w:rPr>
        <w:t>7、存储到MongoDB中</w:t>
      </w:r>
    </w:p>
    <w:p w:rsidR="00CC12D4" w:rsidRDefault="00CC12D4" w:rsidP="00FB31B9">
      <w:pPr>
        <w:ind w:firstLine="360"/>
        <w:rPr>
          <w:rFonts w:hint="eastAsia"/>
        </w:rPr>
      </w:pPr>
      <w:r>
        <w:rPr>
          <w:rFonts w:hint="eastAsia"/>
        </w:rPr>
        <w:t>第一步：编写pipeline中的存储类</w:t>
      </w:r>
    </w:p>
    <w:p w:rsidR="00CC12D4" w:rsidRPr="00CC12D4" w:rsidRDefault="00CC12D4" w:rsidP="00CC12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/>
          <w:color w:val="000000"/>
          <w:kern w:val="0"/>
          <w:szCs w:val="27"/>
        </w:rPr>
      </w:pPr>
      <w:r w:rsidRPr="00CC12D4">
        <w:rPr>
          <w:rFonts w:hAnsi="微软雅黑" w:cs="DejaVu Sans Mono"/>
          <w:bCs/>
          <w:color w:val="000080"/>
          <w:kern w:val="0"/>
          <w:szCs w:val="27"/>
        </w:rPr>
        <w:t xml:space="preserve">import </w:t>
      </w:r>
      <w:r w:rsidRPr="00CC12D4">
        <w:rPr>
          <w:rFonts w:hAnsi="微软雅黑" w:cs="DejaVu Sans Mono"/>
          <w:color w:val="000000"/>
          <w:kern w:val="0"/>
          <w:szCs w:val="27"/>
        </w:rPr>
        <w:t>pymongo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DATABASE_IP = </w:t>
      </w:r>
      <w:r w:rsidRPr="00CC12D4">
        <w:rPr>
          <w:rFonts w:hAnsi="微软雅黑" w:cs="DejaVu Sans Mono"/>
          <w:bCs/>
          <w:color w:val="008080"/>
          <w:kern w:val="0"/>
          <w:szCs w:val="27"/>
        </w:rPr>
        <w:t>'127.0.0.1'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t>指定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ip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br/>
      </w:r>
      <w:r w:rsidRPr="00CC12D4">
        <w:rPr>
          <w:rFonts w:hAnsi="微软雅黑" w:cs="DejaVu Sans Mono"/>
          <w:color w:val="000000"/>
          <w:kern w:val="0"/>
          <w:szCs w:val="27"/>
        </w:rPr>
        <w:t xml:space="preserve">DATABASE_PORT = </w:t>
      </w:r>
      <w:r w:rsidRPr="00CC12D4">
        <w:rPr>
          <w:rFonts w:hAnsi="微软雅黑" w:cs="DejaVu Sans Mono"/>
          <w:color w:val="0000FF"/>
          <w:kern w:val="0"/>
          <w:szCs w:val="27"/>
        </w:rPr>
        <w:t>27017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t>指定端口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CC12D4">
        <w:rPr>
          <w:rFonts w:hAnsi="微软雅黑" w:cs="DejaVu Sans Mono"/>
          <w:color w:val="000000"/>
          <w:kern w:val="0"/>
          <w:szCs w:val="27"/>
        </w:rPr>
        <w:t xml:space="preserve">DATABASE_NAME = </w:t>
      </w:r>
      <w:r w:rsidRPr="00CC12D4">
        <w:rPr>
          <w:rFonts w:hAnsi="微软雅黑" w:cs="DejaVu Sans Mono"/>
          <w:bCs/>
          <w:color w:val="008080"/>
          <w:kern w:val="0"/>
          <w:szCs w:val="27"/>
        </w:rPr>
        <w:t>'sun'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t>指定数据库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CC12D4">
        <w:rPr>
          <w:rFonts w:hAnsi="微软雅黑" w:cs="DejaVu Sans Mono"/>
          <w:color w:val="000000"/>
          <w:kern w:val="0"/>
          <w:szCs w:val="27"/>
        </w:rPr>
        <w:t>client = pymongo.MongoClient(DATABASE_IP,DATABASE_PORT)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t>连接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CC12D4">
        <w:rPr>
          <w:rFonts w:hAnsi="微软雅黑" w:cs="DejaVu Sans Mono"/>
          <w:color w:val="000000"/>
          <w:kern w:val="0"/>
          <w:szCs w:val="27"/>
        </w:rPr>
        <w:t>db = client.sun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t>连接数据库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CC12D4">
        <w:rPr>
          <w:rFonts w:hAnsi="微软雅黑" w:cs="DejaVu Sans Mono"/>
          <w:color w:val="000000"/>
          <w:kern w:val="0"/>
          <w:szCs w:val="27"/>
        </w:rPr>
        <w:t>collection = db.workcell</w:t>
      </w:r>
      <w:r w:rsidRPr="00CC12D4">
        <w:rPr>
          <w:rFonts w:hAnsi="微软雅黑" w:cs="DejaVu Sans Mono"/>
          <w:i/>
          <w:iCs/>
          <w:color w:val="808080"/>
          <w:kern w:val="0"/>
          <w:szCs w:val="27"/>
        </w:rPr>
        <w:t>#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t>生成表</w:t>
      </w:r>
      <w:r w:rsidRPr="00CC12D4">
        <w:rPr>
          <w:rFonts w:hAnsi="微软雅黑" w:cs="DejaVu Sans Mono" w:hint="eastAsia"/>
          <w:i/>
          <w:iCs/>
          <w:color w:val="808080"/>
          <w:kern w:val="0"/>
          <w:szCs w:val="27"/>
        </w:rPr>
        <w:br/>
      </w:r>
      <w:r w:rsidRPr="00CC12D4">
        <w:rPr>
          <w:rFonts w:hAnsi="微软雅黑" w:cs="DejaVu Sans Mono"/>
          <w:bCs/>
          <w:color w:val="000080"/>
          <w:kern w:val="0"/>
          <w:szCs w:val="27"/>
        </w:rPr>
        <w:t xml:space="preserve">class </w:t>
      </w:r>
      <w:r w:rsidRPr="00CC12D4">
        <w:rPr>
          <w:rFonts w:hAnsi="微软雅黑" w:cs="DejaVu Sans Mono"/>
          <w:color w:val="000000"/>
          <w:kern w:val="0"/>
          <w:szCs w:val="27"/>
        </w:rPr>
        <w:t>MongodbPipeline(</w:t>
      </w:r>
      <w:r w:rsidRPr="00CC12D4">
        <w:rPr>
          <w:rFonts w:hAnsi="微软雅黑" w:cs="DejaVu Sans Mono"/>
          <w:color w:val="000080"/>
          <w:kern w:val="0"/>
          <w:szCs w:val="27"/>
        </w:rPr>
        <w:t>object</w:t>
      </w:r>
      <w:r w:rsidRPr="00CC12D4">
        <w:rPr>
          <w:rFonts w:hAnsi="微软雅黑" w:cs="DejaVu Sans Mono"/>
          <w:color w:val="000000"/>
          <w:kern w:val="0"/>
          <w:szCs w:val="27"/>
        </w:rPr>
        <w:t>):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    </w:t>
      </w:r>
      <w:r w:rsidRPr="00CC12D4">
        <w:rPr>
          <w:rFonts w:hAnsi="微软雅黑" w:cs="DejaVu Sans Mono"/>
          <w:bCs/>
          <w:color w:val="000080"/>
          <w:kern w:val="0"/>
          <w:szCs w:val="27"/>
        </w:rPr>
        <w:t xml:space="preserve">def </w:t>
      </w:r>
      <w:r w:rsidRPr="00CC12D4">
        <w:rPr>
          <w:rFonts w:hAnsi="微软雅黑" w:cs="DejaVu Sans Mono"/>
          <w:color w:val="000000"/>
          <w:kern w:val="0"/>
          <w:szCs w:val="27"/>
        </w:rPr>
        <w:t>process_item(</w:t>
      </w:r>
      <w:r w:rsidRPr="00CC12D4">
        <w:rPr>
          <w:rFonts w:hAnsi="微软雅黑" w:cs="DejaVu Sans Mono"/>
          <w:color w:val="94558D"/>
          <w:kern w:val="0"/>
          <w:szCs w:val="27"/>
        </w:rPr>
        <w:t>self</w:t>
      </w:r>
      <w:r w:rsidRPr="00CC12D4">
        <w:rPr>
          <w:rFonts w:hAnsi="微软雅黑" w:cs="DejaVu Sans Mono"/>
          <w:color w:val="000000"/>
          <w:kern w:val="0"/>
          <w:szCs w:val="27"/>
        </w:rPr>
        <w:t xml:space="preserve">, item, </w:t>
      </w:r>
      <w:r w:rsidRPr="00CC12D4">
        <w:rPr>
          <w:rFonts w:hAnsi="微软雅黑" w:cs="DejaVu Sans Mono"/>
          <w:color w:val="808080"/>
          <w:kern w:val="0"/>
          <w:szCs w:val="27"/>
        </w:rPr>
        <w:t>spider</w:t>
      </w:r>
      <w:r w:rsidRPr="00CC12D4">
        <w:rPr>
          <w:rFonts w:hAnsi="微软雅黑" w:cs="DejaVu Sans Mono"/>
          <w:color w:val="000000"/>
          <w:kern w:val="0"/>
          <w:szCs w:val="27"/>
        </w:rPr>
        <w:t>):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CC12D4">
        <w:rPr>
          <w:rFonts w:hAnsi="微软雅黑" w:cs="DejaVu Sans Mono"/>
          <w:color w:val="000080"/>
          <w:kern w:val="0"/>
          <w:szCs w:val="27"/>
        </w:rPr>
        <w:t>print</w:t>
      </w:r>
      <w:r w:rsidRPr="00CC12D4">
        <w:rPr>
          <w:rFonts w:hAnsi="微软雅黑" w:cs="DejaVu Sans Mono"/>
          <w:color w:val="000000"/>
          <w:kern w:val="0"/>
          <w:szCs w:val="27"/>
        </w:rPr>
        <w:t>(item)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CC12D4">
        <w:rPr>
          <w:rFonts w:hAnsi="微软雅黑" w:cs="DejaVu Sans Mono"/>
          <w:bCs/>
          <w:color w:val="000080"/>
          <w:kern w:val="0"/>
          <w:szCs w:val="27"/>
        </w:rPr>
        <w:t>try</w:t>
      </w:r>
      <w:r w:rsidRPr="00CC12D4">
        <w:rPr>
          <w:rFonts w:hAnsi="微软雅黑" w:cs="DejaVu Sans Mono"/>
          <w:color w:val="000000"/>
          <w:kern w:val="0"/>
          <w:szCs w:val="27"/>
        </w:rPr>
        <w:t>: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            collection.insert(item)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        </w:t>
      </w:r>
      <w:r w:rsidRPr="00CC12D4">
        <w:rPr>
          <w:rFonts w:hAnsi="微软雅黑" w:cs="DejaVu Sans Mono"/>
          <w:bCs/>
          <w:color w:val="000080"/>
          <w:kern w:val="0"/>
          <w:szCs w:val="27"/>
        </w:rPr>
        <w:t xml:space="preserve">except </w:t>
      </w:r>
      <w:r w:rsidRPr="00CC12D4">
        <w:rPr>
          <w:rFonts w:hAnsi="微软雅黑" w:cs="DejaVu Sans Mono"/>
          <w:color w:val="000080"/>
          <w:kern w:val="0"/>
          <w:szCs w:val="27"/>
        </w:rPr>
        <w:t xml:space="preserve">Exception </w:t>
      </w:r>
      <w:r w:rsidRPr="00CC12D4">
        <w:rPr>
          <w:rFonts w:hAnsi="微软雅黑" w:cs="DejaVu Sans Mono"/>
          <w:bCs/>
          <w:color w:val="000080"/>
          <w:kern w:val="0"/>
          <w:szCs w:val="27"/>
        </w:rPr>
        <w:t xml:space="preserve">as </w:t>
      </w:r>
      <w:r w:rsidRPr="00CC12D4">
        <w:rPr>
          <w:rFonts w:hAnsi="微软雅黑" w:cs="DejaVu Sans Mono"/>
          <w:color w:val="000000"/>
          <w:kern w:val="0"/>
          <w:szCs w:val="27"/>
        </w:rPr>
        <w:t>e:</w:t>
      </w:r>
      <w:r w:rsidRPr="00CC12D4">
        <w:rPr>
          <w:rFonts w:hAnsi="微软雅黑" w:cs="DejaVu Sans Mono"/>
          <w:color w:val="000000"/>
          <w:kern w:val="0"/>
          <w:szCs w:val="27"/>
        </w:rPr>
        <w:br/>
        <w:t xml:space="preserve">            </w:t>
      </w:r>
      <w:r w:rsidRPr="00CC12D4">
        <w:rPr>
          <w:rFonts w:hAnsi="微软雅黑" w:cs="DejaVu Sans Mono"/>
          <w:color w:val="000080"/>
          <w:kern w:val="0"/>
          <w:szCs w:val="27"/>
        </w:rPr>
        <w:t>print</w:t>
      </w:r>
      <w:r w:rsidRPr="00CC12D4">
        <w:rPr>
          <w:rFonts w:hAnsi="微软雅黑" w:cs="DejaVu Sans Mono"/>
          <w:color w:val="000000"/>
          <w:kern w:val="0"/>
          <w:szCs w:val="27"/>
        </w:rPr>
        <w:t>(e)</w:t>
      </w:r>
    </w:p>
    <w:p w:rsidR="00CC12D4" w:rsidRDefault="00CC12D4" w:rsidP="00CC12D4">
      <w:pPr>
        <w:ind w:firstLineChars="0" w:firstLine="0"/>
        <w:rPr>
          <w:rFonts w:hint="eastAsia"/>
        </w:rPr>
      </w:pPr>
      <w:r>
        <w:rPr>
          <w:rFonts w:hint="eastAsia"/>
        </w:rPr>
        <w:tab/>
        <w:t>第二步：settings中配置item_pipeline开启管道</w:t>
      </w:r>
    </w:p>
    <w:p w:rsidR="00CC12D4" w:rsidRDefault="00CC12D4" w:rsidP="00FB31B9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0B712CD7" wp14:editId="0FD1F153">
            <wp:extent cx="5274310" cy="109576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D4" w:rsidRDefault="00CC12D4" w:rsidP="00FB31B9">
      <w:pPr>
        <w:ind w:firstLine="360"/>
        <w:rPr>
          <w:rFonts w:hint="eastAsia"/>
          <w:color w:val="FF0000"/>
        </w:rPr>
      </w:pPr>
      <w:r>
        <w:rPr>
          <w:rFonts w:hint="eastAsia"/>
        </w:rPr>
        <w:t>第三步：配置items.py中的字段加个</w:t>
      </w:r>
      <w:r w:rsidRPr="00CC12D4">
        <w:rPr>
          <w:rFonts w:hint="eastAsia"/>
          <w:color w:val="FF0000"/>
        </w:rPr>
        <w:t>‘_id’</w:t>
      </w:r>
    </w:p>
    <w:p w:rsidR="00CC12D4" w:rsidRDefault="00CC12D4" w:rsidP="00FB31B9">
      <w:pPr>
        <w:ind w:firstLine="360"/>
        <w:rPr>
          <w:rFonts w:hint="eastAsia"/>
          <w:color w:val="FF0000"/>
        </w:rPr>
      </w:pPr>
      <w:r>
        <w:rPr>
          <w:color w:val="FF0000"/>
        </w:rPr>
        <w:t>因为mondodb中出入数据需要这个随机id做具体标识</w:t>
      </w:r>
    </w:p>
    <w:p w:rsidR="00CC12D4" w:rsidRDefault="00CC12D4" w:rsidP="00FB31B9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23BFFE" wp14:editId="6A8927A5">
            <wp:extent cx="5274310" cy="211460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5D" w:rsidRDefault="004B1D5D" w:rsidP="00FB31B9">
      <w:pPr>
        <w:ind w:firstLine="360"/>
        <w:rPr>
          <w:rFonts w:hint="eastAsia"/>
        </w:rPr>
      </w:pPr>
      <w:r>
        <w:rPr>
          <w:rFonts w:hint="eastAsia"/>
        </w:rPr>
        <w:t>运行结果如下：</w:t>
      </w:r>
    </w:p>
    <w:p w:rsidR="004B1D5D" w:rsidRDefault="004B1D5D" w:rsidP="00FB31B9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2AC2E3DF" wp14:editId="11ACB051">
            <wp:extent cx="5274310" cy="18325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F0" w:rsidRDefault="004F4CF0" w:rsidP="00FB31B9">
      <w:pPr>
        <w:ind w:firstLine="360"/>
        <w:rPr>
          <w:rFonts w:hint="eastAsia"/>
        </w:rPr>
      </w:pPr>
      <w:r>
        <w:rPr>
          <w:rFonts w:hint="eastAsia"/>
        </w:rPr>
        <w:t>8、存储到mysql中</w:t>
      </w:r>
    </w:p>
    <w:p w:rsidR="00086415" w:rsidRPr="00086415" w:rsidRDefault="00086415" w:rsidP="00FB31B9">
      <w:pPr>
        <w:ind w:firstLine="360"/>
        <w:rPr>
          <w:rFonts w:hint="eastAsia"/>
          <w:color w:val="FF0000"/>
        </w:rPr>
      </w:pPr>
      <w:r w:rsidRPr="00086415">
        <w:rPr>
          <w:rFonts w:hint="eastAsia"/>
          <w:color w:val="FF0000"/>
        </w:rPr>
        <w:t>注意：先行创建表</w:t>
      </w:r>
      <w:r>
        <w:rPr>
          <w:rFonts w:hint="eastAsia"/>
          <w:color w:val="FF0000"/>
        </w:rPr>
        <w:t>，构造自己的表结构</w:t>
      </w:r>
    </w:p>
    <w:p w:rsidR="004F4CF0" w:rsidRPr="004E3F78" w:rsidRDefault="004E3F78" w:rsidP="004E3F7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hAnsi="微软雅黑" w:cs="DejaVu Sans Mono" w:hint="eastAsia"/>
          <w:color w:val="000000"/>
          <w:kern w:val="0"/>
          <w:szCs w:val="27"/>
        </w:rPr>
      </w:pPr>
      <w:r w:rsidRPr="004E3F78">
        <w:rPr>
          <w:rFonts w:hAnsi="微软雅黑" w:cs="DejaVu Sans Mono"/>
          <w:bCs/>
          <w:color w:val="000080"/>
          <w:kern w:val="0"/>
          <w:szCs w:val="27"/>
        </w:rPr>
        <w:t xml:space="preserve">class </w:t>
      </w:r>
      <w:r>
        <w:rPr>
          <w:rFonts w:hAnsi="微软雅黑" w:cs="DejaVu Sans Mono" w:hint="eastAsia"/>
          <w:color w:val="000000"/>
          <w:kern w:val="0"/>
          <w:szCs w:val="27"/>
        </w:rPr>
        <w:t>Mysql</w:t>
      </w:r>
      <w:r w:rsidRPr="004E3F78">
        <w:rPr>
          <w:rFonts w:hAnsi="微软雅黑" w:cs="DejaVu Sans Mono"/>
          <w:color w:val="000000"/>
          <w:kern w:val="0"/>
          <w:szCs w:val="27"/>
        </w:rPr>
        <w:t>Pipeline(</w:t>
      </w:r>
      <w:r w:rsidRPr="004E3F78">
        <w:rPr>
          <w:rFonts w:hAnsi="微软雅黑" w:cs="DejaVu Sans Mono"/>
          <w:color w:val="000080"/>
          <w:kern w:val="0"/>
          <w:szCs w:val="27"/>
        </w:rPr>
        <w:t>object</w:t>
      </w:r>
      <w:r w:rsidRPr="004E3F78">
        <w:rPr>
          <w:rFonts w:hAnsi="微软雅黑" w:cs="DejaVu Sans Mono"/>
          <w:color w:val="000000"/>
          <w:kern w:val="0"/>
          <w:szCs w:val="27"/>
        </w:rPr>
        <w:t>):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</w:t>
      </w:r>
      <w:r w:rsidRPr="004E3F78">
        <w:rPr>
          <w:rFonts w:hAnsi="微软雅黑" w:cs="DejaVu Sans Mono"/>
          <w:bCs/>
          <w:color w:val="000080"/>
          <w:kern w:val="0"/>
          <w:szCs w:val="27"/>
        </w:rPr>
        <w:t xml:space="preserve">def </w:t>
      </w:r>
      <w:r w:rsidRPr="004E3F78">
        <w:rPr>
          <w:rFonts w:hAnsi="微软雅黑" w:cs="DejaVu Sans Mono"/>
          <w:color w:val="B200B2"/>
          <w:kern w:val="0"/>
          <w:szCs w:val="27"/>
        </w:rPr>
        <w:t>__init__</w:t>
      </w:r>
      <w:r w:rsidRPr="004E3F78">
        <w:rPr>
          <w:rFonts w:hAnsi="微软雅黑" w:cs="DejaVu Sans Mono"/>
          <w:color w:val="000000"/>
          <w:kern w:val="0"/>
          <w:szCs w:val="27"/>
        </w:rPr>
        <w:t>(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>
        <w:rPr>
          <w:rFonts w:hAnsi="微软雅黑" w:cs="DejaVu Sans Mono"/>
          <w:color w:val="000000"/>
          <w:kern w:val="0"/>
          <w:szCs w:val="27"/>
        </w:rPr>
        <w:t>):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i/>
          <w:iCs/>
          <w:color w:val="808080"/>
          <w:kern w:val="0"/>
          <w:szCs w:val="27"/>
        </w:rPr>
        <w:t xml:space="preserve"># 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t>连接数据库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>.conn = pymysql.connect(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660099"/>
          <w:kern w:val="0"/>
          <w:szCs w:val="27"/>
        </w:rPr>
        <w:t>host</w:t>
      </w:r>
      <w:r w:rsidRPr="004E3F78">
        <w:rPr>
          <w:rFonts w:hAnsi="微软雅黑" w:cs="DejaVu Sans Mono"/>
          <w:color w:val="000000"/>
          <w:kern w:val="0"/>
          <w:szCs w:val="27"/>
        </w:rPr>
        <w:t>=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'localhost'</w:t>
      </w:r>
      <w:r w:rsidRPr="004E3F78">
        <w:rPr>
          <w:rFonts w:hAnsi="微软雅黑" w:cs="DejaVu Sans Mono"/>
          <w:color w:val="000000"/>
          <w:kern w:val="0"/>
          <w:szCs w:val="27"/>
        </w:rPr>
        <w:t>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660099"/>
          <w:kern w:val="0"/>
          <w:szCs w:val="27"/>
        </w:rPr>
        <w:t>port</w:t>
      </w:r>
      <w:r w:rsidRPr="004E3F78">
        <w:rPr>
          <w:rFonts w:hAnsi="微软雅黑" w:cs="DejaVu Sans Mono"/>
          <w:color w:val="000000"/>
          <w:kern w:val="0"/>
          <w:szCs w:val="27"/>
        </w:rPr>
        <w:t>=</w:t>
      </w:r>
      <w:r w:rsidRPr="004E3F78">
        <w:rPr>
          <w:rFonts w:hAnsi="微软雅黑" w:cs="DejaVu Sans Mono"/>
          <w:color w:val="0000FF"/>
          <w:kern w:val="0"/>
          <w:szCs w:val="27"/>
        </w:rPr>
        <w:t>3306</w:t>
      </w:r>
      <w:r w:rsidRPr="004E3F78">
        <w:rPr>
          <w:rFonts w:hAnsi="微软雅黑" w:cs="DejaVu Sans Mono"/>
          <w:color w:val="000000"/>
          <w:kern w:val="0"/>
          <w:szCs w:val="27"/>
        </w:rPr>
        <w:t>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660099"/>
          <w:kern w:val="0"/>
          <w:szCs w:val="27"/>
        </w:rPr>
        <w:t>user</w:t>
      </w:r>
      <w:r w:rsidRPr="004E3F78">
        <w:rPr>
          <w:rFonts w:hAnsi="微软雅黑" w:cs="DejaVu Sans Mono"/>
          <w:color w:val="000000"/>
          <w:kern w:val="0"/>
          <w:szCs w:val="27"/>
        </w:rPr>
        <w:t>=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'root'</w:t>
      </w:r>
      <w:r w:rsidRPr="004E3F78">
        <w:rPr>
          <w:rFonts w:hAnsi="微软雅黑" w:cs="DejaVu Sans Mono"/>
          <w:color w:val="000000"/>
          <w:kern w:val="0"/>
          <w:szCs w:val="27"/>
        </w:rPr>
        <w:t>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660099"/>
          <w:kern w:val="0"/>
          <w:szCs w:val="27"/>
        </w:rPr>
        <w:t>password</w:t>
      </w:r>
      <w:r w:rsidRPr="004E3F78">
        <w:rPr>
          <w:rFonts w:hAnsi="微软雅黑" w:cs="DejaVu Sans Mono"/>
          <w:color w:val="000000"/>
          <w:kern w:val="0"/>
          <w:szCs w:val="27"/>
        </w:rPr>
        <w:t>=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'123</w:t>
      </w:r>
      <w:r w:rsidR="000751B2">
        <w:rPr>
          <w:rFonts w:hAnsi="微软雅黑" w:cs="DejaVu Sans Mono"/>
          <w:bCs/>
          <w:color w:val="008080"/>
          <w:kern w:val="0"/>
          <w:szCs w:val="27"/>
        </w:rPr>
        <w:t>5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56'</w:t>
      </w:r>
      <w:r w:rsidRPr="004E3F78">
        <w:rPr>
          <w:rFonts w:hAnsi="微软雅黑" w:cs="DejaVu Sans Mono"/>
          <w:color w:val="000000"/>
          <w:kern w:val="0"/>
          <w:szCs w:val="27"/>
        </w:rPr>
        <w:t>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660099"/>
          <w:kern w:val="0"/>
          <w:szCs w:val="27"/>
        </w:rPr>
        <w:t>db</w:t>
      </w:r>
      <w:r w:rsidRPr="004E3F78">
        <w:rPr>
          <w:rFonts w:hAnsi="微软雅黑" w:cs="DejaVu Sans Mono"/>
          <w:color w:val="000000"/>
          <w:kern w:val="0"/>
          <w:szCs w:val="27"/>
        </w:rPr>
        <w:t>=</w:t>
      </w:r>
      <w:r>
        <w:rPr>
          <w:rFonts w:hAnsi="微软雅黑" w:cs="DejaVu Sans Mono"/>
          <w:bCs/>
          <w:color w:val="008080"/>
          <w:kern w:val="0"/>
          <w:szCs w:val="27"/>
        </w:rPr>
        <w:t>'</w:t>
      </w:r>
      <w:r>
        <w:rPr>
          <w:rFonts w:hAnsi="微软雅黑" w:cs="DejaVu Sans Mono" w:hint="eastAsia"/>
          <w:bCs/>
          <w:color w:val="008080"/>
          <w:kern w:val="0"/>
          <w:szCs w:val="27"/>
        </w:rPr>
        <w:t>workcell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</w:t>
      </w:r>
      <w:r w:rsidRPr="004E3F78">
        <w:rPr>
          <w:rFonts w:hAnsi="微软雅黑" w:cs="DejaVu Sans Mono"/>
          <w:color w:val="000000"/>
          <w:kern w:val="0"/>
          <w:szCs w:val="27"/>
        </w:rPr>
        <w:t>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660099"/>
          <w:kern w:val="0"/>
          <w:szCs w:val="27"/>
        </w:rPr>
        <w:t>charset</w:t>
      </w:r>
      <w:r w:rsidRPr="004E3F78">
        <w:rPr>
          <w:rFonts w:hAnsi="微软雅黑" w:cs="DejaVu Sans Mono"/>
          <w:color w:val="000000"/>
          <w:kern w:val="0"/>
          <w:szCs w:val="27"/>
        </w:rPr>
        <w:t>=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 xml:space="preserve">'utf8'  </w:t>
      </w:r>
      <w:r w:rsidRPr="004E3F78">
        <w:rPr>
          <w:rFonts w:hAnsi="微软雅黑" w:cs="DejaVu Sans Mono"/>
          <w:i/>
          <w:iCs/>
          <w:color w:val="808080"/>
          <w:kern w:val="0"/>
          <w:szCs w:val="27"/>
        </w:rPr>
        <w:t xml:space="preserve"># 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t>编码格式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000000"/>
          <w:kern w:val="0"/>
          <w:szCs w:val="27"/>
        </w:rPr>
        <w:t>)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.cursor =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.conn.cursor()  </w:t>
      </w:r>
      <w:r w:rsidRPr="004E3F78">
        <w:rPr>
          <w:rFonts w:hAnsi="微软雅黑" w:cs="DejaVu Sans Mono"/>
          <w:i/>
          <w:iCs/>
          <w:color w:val="808080"/>
          <w:kern w:val="0"/>
          <w:szCs w:val="27"/>
        </w:rPr>
        <w:t xml:space="preserve"># 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t>游标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</w:t>
      </w:r>
      <w:r w:rsidRPr="004E3F78">
        <w:rPr>
          <w:rFonts w:hAnsi="微软雅黑" w:cs="DejaVu Sans Mono"/>
          <w:bCs/>
          <w:color w:val="000080"/>
          <w:kern w:val="0"/>
          <w:szCs w:val="27"/>
        </w:rPr>
        <w:t xml:space="preserve">def </w:t>
      </w:r>
      <w:r w:rsidRPr="004E3F78">
        <w:rPr>
          <w:rFonts w:hAnsi="微软雅黑" w:cs="DejaVu Sans Mono"/>
          <w:color w:val="000000"/>
          <w:kern w:val="0"/>
          <w:szCs w:val="27"/>
        </w:rPr>
        <w:t>process_item(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, item, </w:t>
      </w:r>
      <w:r w:rsidRPr="004E3F78">
        <w:rPr>
          <w:rFonts w:hAnsi="微软雅黑" w:cs="DejaVu Sans Mono"/>
          <w:color w:val="808080"/>
          <w:kern w:val="0"/>
          <w:szCs w:val="27"/>
        </w:rPr>
        <w:t>spider</w:t>
      </w:r>
      <w:r>
        <w:rPr>
          <w:rFonts w:hAnsi="微软雅黑" w:cs="DejaVu Sans Mono"/>
          <w:color w:val="000000"/>
          <w:kern w:val="0"/>
          <w:szCs w:val="27"/>
        </w:rPr>
        <w:t>):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sql = 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 xml:space="preserve">"""insert into </w:t>
      </w:r>
      <w:r>
        <w:rPr>
          <w:rFonts w:hAnsi="微软雅黑" w:cs="DejaVu Sans Mono" w:hint="eastAsia"/>
          <w:bCs/>
          <w:color w:val="008080"/>
          <w:kern w:val="0"/>
          <w:szCs w:val="27"/>
        </w:rPr>
        <w:t>workcell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(</w:t>
      </w:r>
      <w:r>
        <w:rPr>
          <w:rFonts w:hAnsi="微软雅黑" w:cs="DejaVu Sans Mono"/>
          <w:bCs/>
          <w:color w:val="008080"/>
          <w:kern w:val="0"/>
          <w:szCs w:val="27"/>
        </w:rPr>
        <w:t>…</w:t>
      </w:r>
      <w:r>
        <w:rPr>
          <w:rFonts w:hAnsi="微软雅黑" w:cs="DejaVu Sans Mono" w:hint="eastAsia"/>
          <w:bCs/>
          <w:color w:val="008080"/>
          <w:kern w:val="0"/>
          <w:szCs w:val="27"/>
        </w:rPr>
        <w:t>.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) value (%s, %s, %s, %s, %s, %s, %s, %s);"""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bCs/>
          <w:color w:val="000080"/>
          <w:kern w:val="0"/>
          <w:szCs w:val="27"/>
        </w:rPr>
        <w:t>try</w:t>
      </w:r>
      <w:r w:rsidRPr="004E3F78">
        <w:rPr>
          <w:rFonts w:hAnsi="微软雅黑" w:cs="DejaVu Sans Mono"/>
          <w:color w:val="000000"/>
          <w:kern w:val="0"/>
          <w:szCs w:val="27"/>
        </w:rPr>
        <w:t>: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>.cursor.execute(sql, (item[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], item[</w:t>
      </w:r>
      <w:r w:rsidR="00B6713C"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], 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], 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], 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                    json.dumps(item[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]),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                    json.dumps(item[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]), item[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''</w:t>
      </w:r>
      <w:r w:rsidRPr="004E3F78">
        <w:rPr>
          <w:rFonts w:hAnsi="微软雅黑" w:cs="DejaVu Sans Mono"/>
          <w:color w:val="000000"/>
          <w:kern w:val="0"/>
          <w:szCs w:val="27"/>
        </w:rPr>
        <w:t>]))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>.connect.commit()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bCs/>
          <w:color w:val="000080"/>
          <w:kern w:val="0"/>
          <w:szCs w:val="27"/>
        </w:rPr>
        <w:t xml:space="preserve">except </w:t>
      </w:r>
      <w:r w:rsidRPr="004E3F78">
        <w:rPr>
          <w:rFonts w:hAnsi="微软雅黑" w:cs="DejaVu Sans Mono"/>
          <w:color w:val="000080"/>
          <w:kern w:val="0"/>
          <w:szCs w:val="27"/>
        </w:rPr>
        <w:t xml:space="preserve">BaseException </w:t>
      </w:r>
      <w:r w:rsidRPr="004E3F78">
        <w:rPr>
          <w:rFonts w:hAnsi="微软雅黑" w:cs="DejaVu Sans Mono"/>
          <w:bCs/>
          <w:color w:val="000080"/>
          <w:kern w:val="0"/>
          <w:szCs w:val="27"/>
        </w:rPr>
        <w:t xml:space="preserve">as </w:t>
      </w:r>
      <w:r w:rsidRPr="004E3F78">
        <w:rPr>
          <w:rFonts w:hAnsi="微软雅黑" w:cs="DejaVu Sans Mono"/>
          <w:color w:val="000000"/>
          <w:kern w:val="0"/>
          <w:szCs w:val="27"/>
        </w:rPr>
        <w:t>e:</w:t>
      </w:r>
      <w:r w:rsidRPr="004E3F78">
        <w:rPr>
          <w:rFonts w:hAnsi="微软雅黑" w:cs="DejaVu Sans Mono"/>
          <w:color w:val="000000"/>
          <w:kern w:val="0"/>
          <w:szCs w:val="27"/>
        </w:rPr>
        <w:br/>
      </w:r>
      <w:r w:rsidRPr="004E3F78">
        <w:rPr>
          <w:rFonts w:hAnsi="微软雅黑" w:cs="DejaVu Sans Mono"/>
          <w:color w:val="000000"/>
          <w:kern w:val="0"/>
          <w:szCs w:val="27"/>
        </w:rPr>
        <w:lastRenderedPageBreak/>
        <w:t xml:space="preserve">         </w:t>
      </w:r>
      <w:r w:rsidRPr="004E3F78">
        <w:rPr>
          <w:rFonts w:hAnsi="微软雅黑" w:cs="DejaVu Sans Mono"/>
          <w:color w:val="000080"/>
          <w:kern w:val="0"/>
          <w:szCs w:val="27"/>
        </w:rPr>
        <w:t>print</w:t>
      </w:r>
      <w:r w:rsidRPr="004E3F78">
        <w:rPr>
          <w:rFonts w:hAnsi="微软雅黑" w:cs="DejaVu Sans Mono"/>
          <w:color w:val="000000"/>
          <w:kern w:val="0"/>
          <w:szCs w:val="27"/>
        </w:rPr>
        <w:t>(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"</w:t>
      </w:r>
      <w:r w:rsidRPr="004E3F78">
        <w:rPr>
          <w:rFonts w:hAnsi="微软雅黑" w:cs="DejaVu Sans Mono" w:hint="eastAsia"/>
          <w:bCs/>
          <w:color w:val="008080"/>
          <w:kern w:val="0"/>
          <w:szCs w:val="27"/>
        </w:rPr>
        <w:t>存储出错</w:t>
      </w:r>
      <w:r w:rsidRPr="004E3F78">
        <w:rPr>
          <w:rFonts w:hAnsi="微软雅黑" w:cs="DejaVu Sans Mono"/>
          <w:bCs/>
          <w:color w:val="008080"/>
          <w:kern w:val="0"/>
          <w:szCs w:val="27"/>
        </w:rPr>
        <w:t>"</w:t>
      </w:r>
      <w:r>
        <w:rPr>
          <w:rFonts w:hAnsi="微软雅黑" w:cs="DejaVu Sans Mono"/>
          <w:color w:val="000000"/>
          <w:kern w:val="0"/>
          <w:szCs w:val="27"/>
        </w:rPr>
        <w:t>, e)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>
        <w:rPr>
          <w:rFonts w:hAnsi="微软雅黑" w:cs="DejaVu Sans Mono"/>
          <w:color w:val="000000"/>
          <w:kern w:val="0"/>
          <w:szCs w:val="27"/>
        </w:rPr>
        <w:t>.conn.commit()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</w:t>
      </w:r>
      <w:r w:rsidRPr="004E3F78">
        <w:rPr>
          <w:rFonts w:hAnsi="微软雅黑" w:cs="DejaVu Sans Mono"/>
          <w:bCs/>
          <w:color w:val="000080"/>
          <w:kern w:val="0"/>
          <w:szCs w:val="27"/>
        </w:rPr>
        <w:t xml:space="preserve">def </w:t>
      </w:r>
      <w:r w:rsidRPr="004E3F78">
        <w:rPr>
          <w:rFonts w:hAnsi="微软雅黑" w:cs="DejaVu Sans Mono"/>
          <w:color w:val="000000"/>
          <w:kern w:val="0"/>
          <w:szCs w:val="27"/>
        </w:rPr>
        <w:t>close_spider(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, </w:t>
      </w:r>
      <w:r w:rsidRPr="004E3F78">
        <w:rPr>
          <w:rFonts w:hAnsi="微软雅黑" w:cs="DejaVu Sans Mono"/>
          <w:color w:val="808080"/>
          <w:kern w:val="0"/>
          <w:szCs w:val="27"/>
        </w:rPr>
        <w:t>spider</w:t>
      </w:r>
      <w:r w:rsidRPr="004E3F78">
        <w:rPr>
          <w:rFonts w:hAnsi="微软雅黑" w:cs="DejaVu Sans Mono"/>
          <w:color w:val="000000"/>
          <w:kern w:val="0"/>
          <w:szCs w:val="27"/>
        </w:rPr>
        <w:t>):</w:t>
      </w:r>
      <w:r w:rsidRPr="004E3F78">
        <w:rPr>
          <w:rFonts w:hAnsi="微软雅黑" w:cs="DejaVu Sans Mono"/>
          <w:color w:val="00000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.cursor.close()  </w:t>
      </w:r>
      <w:r w:rsidRPr="004E3F78">
        <w:rPr>
          <w:rFonts w:hAnsi="微软雅黑" w:cs="DejaVu Sans Mono"/>
          <w:i/>
          <w:iCs/>
          <w:color w:val="808080"/>
          <w:kern w:val="0"/>
          <w:szCs w:val="27"/>
        </w:rPr>
        <w:t xml:space="preserve"># 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t>关闭游标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br/>
        <w:t xml:space="preserve">      </w:t>
      </w:r>
      <w:r w:rsidRPr="004E3F78">
        <w:rPr>
          <w:rFonts w:hAnsi="微软雅黑" w:cs="DejaVu Sans Mono"/>
          <w:color w:val="94558D"/>
          <w:kern w:val="0"/>
          <w:szCs w:val="27"/>
        </w:rPr>
        <w:t>self</w:t>
      </w:r>
      <w:r w:rsidRPr="004E3F78">
        <w:rPr>
          <w:rFonts w:hAnsi="微软雅黑" w:cs="DejaVu Sans Mono"/>
          <w:color w:val="000000"/>
          <w:kern w:val="0"/>
          <w:szCs w:val="27"/>
        </w:rPr>
        <w:t xml:space="preserve">.conn.close()  </w:t>
      </w:r>
      <w:r w:rsidRPr="004E3F78">
        <w:rPr>
          <w:rFonts w:hAnsi="微软雅黑" w:cs="DejaVu Sans Mono"/>
          <w:i/>
          <w:iCs/>
          <w:color w:val="808080"/>
          <w:kern w:val="0"/>
          <w:szCs w:val="27"/>
        </w:rPr>
        <w:t xml:space="preserve"># </w:t>
      </w:r>
      <w:r w:rsidRPr="004E3F78">
        <w:rPr>
          <w:rFonts w:hAnsi="微软雅黑" w:cs="DejaVu Sans Mono" w:hint="eastAsia"/>
          <w:i/>
          <w:iCs/>
          <w:color w:val="808080"/>
          <w:kern w:val="0"/>
          <w:szCs w:val="27"/>
        </w:rPr>
        <w:t>关闭数据库</w:t>
      </w:r>
    </w:p>
    <w:p w:rsidR="00C91403" w:rsidRPr="005B71D5" w:rsidRDefault="005B71D5" w:rsidP="00FB31B9">
      <w:pPr>
        <w:ind w:firstLineChars="0" w:firstLine="0"/>
        <w:rPr>
          <w:rFonts w:hAnsi="微软雅黑" w:cs="宋体"/>
          <w:b w:val="0"/>
          <w:kern w:val="0"/>
          <w:sz w:val="28"/>
          <w:szCs w:val="18"/>
        </w:rPr>
      </w:pPr>
      <w:r w:rsidRPr="005B71D5">
        <w:rPr>
          <w:rFonts w:hAnsi="微软雅黑" w:cs="宋体" w:hint="eastAsia"/>
          <w:kern w:val="0"/>
          <w:sz w:val="28"/>
          <w:szCs w:val="18"/>
        </w:rPr>
        <w:t>总结：</w:t>
      </w:r>
    </w:p>
    <w:p w:rsidR="005B71D5" w:rsidRDefault="001607F0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0751B2">
        <w:rPr>
          <w:rFonts w:hAnsi="微软雅黑" w:cs="宋体" w:hint="eastAsia"/>
          <w:kern w:val="0"/>
          <w:szCs w:val="18"/>
        </w:rPr>
        <w:t>5</w:t>
      </w:r>
      <w:r w:rsidR="005B71D5">
        <w:rPr>
          <w:rFonts w:hAnsi="微软雅黑" w:cs="宋体" w:hint="eastAsia"/>
          <w:kern w:val="0"/>
          <w:szCs w:val="18"/>
        </w:rPr>
        <w:t>.1  Scrapy response响应</w:t>
      </w:r>
      <w:r w:rsidR="005B71D5">
        <w:rPr>
          <w:rFonts w:hAnsi="微软雅黑" w:cs="宋体"/>
          <w:kern w:val="0"/>
          <w:szCs w:val="18"/>
        </w:rPr>
        <w:t>介绍</w:t>
      </w:r>
    </w:p>
    <w:p w:rsidR="005B71D5" w:rsidRDefault="001607F0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0751B2">
        <w:rPr>
          <w:rFonts w:hAnsi="微软雅黑" w:cs="宋体" w:hint="eastAsia"/>
          <w:kern w:val="0"/>
          <w:szCs w:val="18"/>
        </w:rPr>
        <w:t>5</w:t>
      </w:r>
      <w:r w:rsidR="005B71D5">
        <w:rPr>
          <w:rFonts w:hAnsi="微软雅黑" w:cs="宋体" w:hint="eastAsia"/>
          <w:kern w:val="0"/>
          <w:szCs w:val="18"/>
        </w:rPr>
        <w:t>.2  Scrapy item与</w:t>
      </w:r>
      <w:r w:rsidR="005B71D5">
        <w:rPr>
          <w:rFonts w:hAnsi="微软雅黑" w:cs="宋体"/>
          <w:kern w:val="0"/>
          <w:szCs w:val="18"/>
        </w:rPr>
        <w:t>pipline</w:t>
      </w:r>
    </w:p>
    <w:p w:rsidR="005B71D5" w:rsidRPr="00CD58BC" w:rsidRDefault="001607F0" w:rsidP="00FB31B9">
      <w:pPr>
        <w:widowControl/>
        <w:ind w:firstLine="360"/>
        <w:rPr>
          <w:rFonts w:hAnsi="微软雅黑" w:cs="宋体"/>
          <w:b w:val="0"/>
          <w:kern w:val="0"/>
          <w:szCs w:val="18"/>
        </w:rPr>
      </w:pPr>
      <w:r>
        <w:rPr>
          <w:rFonts w:hAnsi="微软雅黑" w:cs="宋体" w:hint="eastAsia"/>
          <w:kern w:val="0"/>
          <w:szCs w:val="18"/>
        </w:rPr>
        <w:tab/>
        <w:t xml:space="preserve"> </w:t>
      </w:r>
      <w:r w:rsidR="000751B2">
        <w:rPr>
          <w:rFonts w:hAnsi="微软雅黑" w:cs="宋体" w:hint="eastAsia"/>
          <w:kern w:val="0"/>
          <w:szCs w:val="18"/>
        </w:rPr>
        <w:t>5</w:t>
      </w:r>
      <w:r w:rsidR="005B71D5">
        <w:rPr>
          <w:rFonts w:hAnsi="微软雅黑" w:cs="宋体" w:hint="eastAsia"/>
          <w:kern w:val="0"/>
          <w:szCs w:val="18"/>
        </w:rPr>
        <w:t>.3  Scrapy 项目</w:t>
      </w:r>
      <w:r w:rsidR="005B71D5">
        <w:rPr>
          <w:rFonts w:hAnsi="微软雅黑" w:cs="宋体"/>
          <w:kern w:val="0"/>
          <w:szCs w:val="18"/>
        </w:rPr>
        <w:t>实例</w:t>
      </w:r>
    </w:p>
    <w:sectPr w:rsidR="005B71D5" w:rsidRPr="00CD58B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2F25" w:rsidRDefault="00F12F25" w:rsidP="008A75B8">
      <w:pPr>
        <w:ind w:firstLine="360"/>
      </w:pPr>
      <w:r>
        <w:separator/>
      </w:r>
    </w:p>
  </w:endnote>
  <w:endnote w:type="continuationSeparator" w:id="0">
    <w:p w:rsidR="00F12F25" w:rsidRDefault="00F12F25" w:rsidP="008A75B8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3A2" w:rsidRDefault="003443A2" w:rsidP="003443A2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3A2" w:rsidRDefault="003443A2" w:rsidP="00CC12D4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3A2" w:rsidRDefault="003443A2" w:rsidP="003443A2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2F25" w:rsidRDefault="00F12F25" w:rsidP="008A75B8">
      <w:pPr>
        <w:ind w:firstLine="360"/>
      </w:pPr>
      <w:r>
        <w:separator/>
      </w:r>
    </w:p>
  </w:footnote>
  <w:footnote w:type="continuationSeparator" w:id="0">
    <w:p w:rsidR="00F12F25" w:rsidRDefault="00F12F25" w:rsidP="008A75B8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3A2" w:rsidRDefault="003443A2" w:rsidP="003443A2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3A2" w:rsidRDefault="003443A2" w:rsidP="00CC12D4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3A2" w:rsidRDefault="003443A2" w:rsidP="003443A2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7453"/>
    <w:multiLevelType w:val="hybridMultilevel"/>
    <w:tmpl w:val="FF10AE82"/>
    <w:lvl w:ilvl="0" w:tplc="FF808976">
      <w:start w:val="1"/>
      <w:numFmt w:val="decimal"/>
      <w:lvlText w:val="%1、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9ED5E98"/>
    <w:multiLevelType w:val="multilevel"/>
    <w:tmpl w:val="79ED5E98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C604F47"/>
    <w:multiLevelType w:val="hybridMultilevel"/>
    <w:tmpl w:val="9D763768"/>
    <w:lvl w:ilvl="0" w:tplc="AE00A59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FD131B"/>
    <w:rsid w:val="000751B2"/>
    <w:rsid w:val="00086415"/>
    <w:rsid w:val="000A3D18"/>
    <w:rsid w:val="000D6129"/>
    <w:rsid w:val="0010457C"/>
    <w:rsid w:val="001607F0"/>
    <w:rsid w:val="00162E9A"/>
    <w:rsid w:val="001E7DCF"/>
    <w:rsid w:val="00212F08"/>
    <w:rsid w:val="00290599"/>
    <w:rsid w:val="002D488D"/>
    <w:rsid w:val="003443A2"/>
    <w:rsid w:val="00396AD4"/>
    <w:rsid w:val="003E49F7"/>
    <w:rsid w:val="00401EAA"/>
    <w:rsid w:val="00466029"/>
    <w:rsid w:val="00484977"/>
    <w:rsid w:val="004B1D5D"/>
    <w:rsid w:val="004E3F78"/>
    <w:rsid w:val="004E5C31"/>
    <w:rsid w:val="004F4CF0"/>
    <w:rsid w:val="00562F1B"/>
    <w:rsid w:val="005B71D5"/>
    <w:rsid w:val="005C183D"/>
    <w:rsid w:val="005D655C"/>
    <w:rsid w:val="005F20FD"/>
    <w:rsid w:val="006460A7"/>
    <w:rsid w:val="00774627"/>
    <w:rsid w:val="007D6BB6"/>
    <w:rsid w:val="008A2259"/>
    <w:rsid w:val="008A75B8"/>
    <w:rsid w:val="00934128"/>
    <w:rsid w:val="009C47EF"/>
    <w:rsid w:val="00A86C83"/>
    <w:rsid w:val="00AB2504"/>
    <w:rsid w:val="00B6713C"/>
    <w:rsid w:val="00B87FFB"/>
    <w:rsid w:val="00B91FD0"/>
    <w:rsid w:val="00BB7497"/>
    <w:rsid w:val="00BD4FFF"/>
    <w:rsid w:val="00BE43E3"/>
    <w:rsid w:val="00C81EEA"/>
    <w:rsid w:val="00C91403"/>
    <w:rsid w:val="00CC12D4"/>
    <w:rsid w:val="00CD58BC"/>
    <w:rsid w:val="00D01302"/>
    <w:rsid w:val="00D15973"/>
    <w:rsid w:val="00D8247E"/>
    <w:rsid w:val="00D82618"/>
    <w:rsid w:val="00E145DE"/>
    <w:rsid w:val="00E63A00"/>
    <w:rsid w:val="00EC1DE4"/>
    <w:rsid w:val="00F00B7F"/>
    <w:rsid w:val="00F12F25"/>
    <w:rsid w:val="00F86AA5"/>
    <w:rsid w:val="00FB31B9"/>
    <w:rsid w:val="6D535020"/>
    <w:rsid w:val="70FD131B"/>
    <w:rsid w:val="74FF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75B8"/>
    <w:pPr>
      <w:widowControl w:val="0"/>
      <w:ind w:firstLineChars="200" w:firstLine="200"/>
    </w:pPr>
    <w:rPr>
      <w:rFonts w:ascii="微软雅黑" w:eastAsia="微软雅黑"/>
      <w:b/>
      <w:kern w:val="2"/>
      <w:sz w:val="18"/>
      <w:szCs w:val="22"/>
    </w:rPr>
  </w:style>
  <w:style w:type="paragraph" w:styleId="1">
    <w:name w:val="heading 1"/>
    <w:basedOn w:val="a"/>
    <w:next w:val="a"/>
    <w:link w:val="1Char"/>
    <w:qFormat/>
    <w:rsid w:val="008A75B8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nhideWhenUsed/>
    <w:qFormat/>
    <w:rsid w:val="008A75B8"/>
    <w:pPr>
      <w:keepNext/>
      <w:keepLines/>
      <w:spacing w:before="240" w:after="240"/>
      <w:ind w:firstLineChars="0" w:firstLine="0"/>
      <w:outlineLvl w:val="1"/>
    </w:pPr>
    <w:rPr>
      <w:rFonts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rsid w:val="008A75B8"/>
    <w:pPr>
      <w:keepNext/>
      <w:keepLines/>
      <w:spacing w:before="120" w:after="120"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pPr>
      <w:ind w:firstLine="420"/>
    </w:pPr>
  </w:style>
  <w:style w:type="paragraph" w:styleId="a5">
    <w:name w:val="header"/>
    <w:basedOn w:val="a"/>
    <w:link w:val="Char"/>
    <w:rsid w:val="00484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5"/>
    <w:rsid w:val="00484977"/>
    <w:rPr>
      <w:kern w:val="2"/>
      <w:sz w:val="18"/>
      <w:szCs w:val="18"/>
    </w:rPr>
  </w:style>
  <w:style w:type="paragraph" w:styleId="a6">
    <w:name w:val="footer"/>
    <w:basedOn w:val="a"/>
    <w:link w:val="Char0"/>
    <w:rsid w:val="00484977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0"/>
    <w:link w:val="a6"/>
    <w:rsid w:val="00484977"/>
    <w:rPr>
      <w:kern w:val="2"/>
      <w:sz w:val="18"/>
      <w:szCs w:val="18"/>
    </w:rPr>
  </w:style>
  <w:style w:type="paragraph" w:styleId="a7">
    <w:name w:val="Balloon Text"/>
    <w:basedOn w:val="a"/>
    <w:link w:val="Char1"/>
    <w:rsid w:val="00484977"/>
    <w:rPr>
      <w:szCs w:val="18"/>
    </w:rPr>
  </w:style>
  <w:style w:type="character" w:customStyle="1" w:styleId="Char1">
    <w:name w:val="批注框文本 Char"/>
    <w:basedOn w:val="a0"/>
    <w:link w:val="a7"/>
    <w:rsid w:val="00484977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8A75B8"/>
    <w:rPr>
      <w:rFonts w:ascii="微软雅黑"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rsid w:val="008A75B8"/>
    <w:rPr>
      <w:rFonts w:ascii="微软雅黑" w:eastAsia="微软雅黑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rsid w:val="008A75B8"/>
    <w:rPr>
      <w:rFonts w:ascii="微软雅黑" w:eastAsia="微软雅黑"/>
      <w:b/>
      <w:bCs/>
      <w:kern w:val="2"/>
      <w:sz w:val="18"/>
      <w:szCs w:val="32"/>
    </w:rPr>
  </w:style>
  <w:style w:type="character" w:styleId="a8">
    <w:name w:val="Hyperlink"/>
    <w:basedOn w:val="a0"/>
    <w:uiPriority w:val="99"/>
    <w:unhideWhenUsed/>
    <w:rsid w:val="00BB7497"/>
    <w:rPr>
      <w:color w:val="0000FF"/>
      <w:u w:val="single"/>
    </w:rPr>
  </w:style>
  <w:style w:type="character" w:customStyle="1" w:styleId="HTMLChar">
    <w:name w:val="HTML 预设格式 Char"/>
    <w:basedOn w:val="a0"/>
    <w:link w:val="HTML"/>
    <w:uiPriority w:val="99"/>
    <w:rsid w:val="00BE43E3"/>
    <w:rPr>
      <w:rFonts w:ascii="宋体" w:eastAsia="宋体" w:hAnsi="宋体" w:cs="宋体"/>
      <w:b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39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75B8"/>
    <w:pPr>
      <w:widowControl w:val="0"/>
      <w:ind w:firstLineChars="200" w:firstLine="200"/>
    </w:pPr>
    <w:rPr>
      <w:rFonts w:ascii="微软雅黑" w:eastAsia="微软雅黑"/>
      <w:b/>
      <w:kern w:val="2"/>
      <w:sz w:val="18"/>
      <w:szCs w:val="22"/>
    </w:rPr>
  </w:style>
  <w:style w:type="paragraph" w:styleId="1">
    <w:name w:val="heading 1"/>
    <w:basedOn w:val="a"/>
    <w:next w:val="a"/>
    <w:link w:val="1Char"/>
    <w:qFormat/>
    <w:rsid w:val="008A75B8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nhideWhenUsed/>
    <w:qFormat/>
    <w:rsid w:val="008A75B8"/>
    <w:pPr>
      <w:keepNext/>
      <w:keepLines/>
      <w:spacing w:before="240" w:after="240"/>
      <w:ind w:firstLineChars="0" w:firstLine="0"/>
      <w:outlineLvl w:val="1"/>
    </w:pPr>
    <w:rPr>
      <w:rFonts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rsid w:val="008A75B8"/>
    <w:pPr>
      <w:keepNext/>
      <w:keepLines/>
      <w:spacing w:before="120" w:after="120"/>
      <w:ind w:firstLineChars="0" w:firstLine="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pPr>
      <w:ind w:firstLine="420"/>
    </w:pPr>
  </w:style>
  <w:style w:type="paragraph" w:styleId="a5">
    <w:name w:val="header"/>
    <w:basedOn w:val="a"/>
    <w:link w:val="Char"/>
    <w:rsid w:val="00484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5"/>
    <w:rsid w:val="00484977"/>
    <w:rPr>
      <w:kern w:val="2"/>
      <w:sz w:val="18"/>
      <w:szCs w:val="18"/>
    </w:rPr>
  </w:style>
  <w:style w:type="paragraph" w:styleId="a6">
    <w:name w:val="footer"/>
    <w:basedOn w:val="a"/>
    <w:link w:val="Char0"/>
    <w:rsid w:val="00484977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0"/>
    <w:link w:val="a6"/>
    <w:rsid w:val="00484977"/>
    <w:rPr>
      <w:kern w:val="2"/>
      <w:sz w:val="18"/>
      <w:szCs w:val="18"/>
    </w:rPr>
  </w:style>
  <w:style w:type="paragraph" w:styleId="a7">
    <w:name w:val="Balloon Text"/>
    <w:basedOn w:val="a"/>
    <w:link w:val="Char1"/>
    <w:rsid w:val="00484977"/>
    <w:rPr>
      <w:szCs w:val="18"/>
    </w:rPr>
  </w:style>
  <w:style w:type="character" w:customStyle="1" w:styleId="Char1">
    <w:name w:val="批注框文本 Char"/>
    <w:basedOn w:val="a0"/>
    <w:link w:val="a7"/>
    <w:rsid w:val="00484977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rsid w:val="008A75B8"/>
    <w:rPr>
      <w:rFonts w:ascii="微软雅黑"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rsid w:val="008A75B8"/>
    <w:rPr>
      <w:rFonts w:ascii="微软雅黑" w:eastAsia="微软雅黑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rsid w:val="008A75B8"/>
    <w:rPr>
      <w:rFonts w:ascii="微软雅黑" w:eastAsia="微软雅黑"/>
      <w:b/>
      <w:bCs/>
      <w:kern w:val="2"/>
      <w:sz w:val="18"/>
      <w:szCs w:val="32"/>
    </w:rPr>
  </w:style>
  <w:style w:type="character" w:styleId="a8">
    <w:name w:val="Hyperlink"/>
    <w:basedOn w:val="a0"/>
    <w:uiPriority w:val="99"/>
    <w:unhideWhenUsed/>
    <w:rsid w:val="00BB7497"/>
    <w:rPr>
      <w:color w:val="0000FF"/>
      <w:u w:val="single"/>
    </w:rPr>
  </w:style>
  <w:style w:type="character" w:customStyle="1" w:styleId="HTMLChar">
    <w:name w:val="HTML 预设格式 Char"/>
    <w:basedOn w:val="a0"/>
    <w:link w:val="HTML"/>
    <w:uiPriority w:val="99"/>
    <w:rsid w:val="00BE43E3"/>
    <w:rPr>
      <w:rFonts w:ascii="宋体" w:eastAsia="宋体" w:hAnsi="宋体" w:cs="宋体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https://www.bilibili.com/bangumi/media/md102392/?from=search&amp;seid=1637766565190034492" TargetMode="Externa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358</TotalTime>
  <Pages>15</Pages>
  <Words>2267</Words>
  <Characters>12922</Characters>
  <Application>Microsoft Office Word</Application>
  <DocSecurity>0</DocSecurity>
  <Lines>107</Lines>
  <Paragraphs>30</Paragraphs>
  <ScaleCrop>false</ScaleCrop>
  <Company/>
  <LinksUpToDate>false</LinksUpToDate>
  <CharactersWithSpaces>15159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微软用户</cp:lastModifiedBy>
  <cp:revision>53</cp:revision>
  <dcterms:created xsi:type="dcterms:W3CDTF">2018-11-20T12:11:00Z</dcterms:created>
  <dcterms:modified xsi:type="dcterms:W3CDTF">2019-06-25T05:45:00Z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